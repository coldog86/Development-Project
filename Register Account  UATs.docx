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85E2F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</w:p>
          <w:p w:rsidR="00B2544B" w:rsidRPr="009B3DFA" w:rsidRDefault="00B2544B" w:rsidP="00B2544B">
            <w:pPr>
              <w:pStyle w:val="bp"/>
              <w:rPr>
                <w:sz w:val="24"/>
                <w:szCs w:val="24"/>
              </w:rPr>
            </w:pP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>
            <w:pPr>
              <w:pStyle w:val="RowHeadings"/>
              <w:spacing w:before="80" w:after="80"/>
            </w:pPr>
          </w:p>
        </w:tc>
      </w:tr>
      <w:tr w:rsidR="000F12C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Default="00AE67C8" w:rsidP="00AE67C8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c>
          <w:tcPr>
            <w:tcW w:w="2414" w:type="dxa"/>
            <w:shd w:val="clear" w:color="auto" w:fill="E0E0E0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  <w:tr w:rsidR="004E2328" w:rsidTr="004E2328">
        <w:trPr>
          <w:trHeight w:val="440"/>
        </w:trPr>
        <w:tc>
          <w:tcPr>
            <w:tcW w:w="2414" w:type="dxa"/>
            <w:shd w:val="clear" w:color="auto" w:fill="E0E0E0"/>
          </w:tcPr>
          <w:p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:rsidR="004E2328" w:rsidRDefault="004E2328" w:rsidP="004E2328">
            <w:pPr>
              <w:pStyle w:val="bp"/>
              <w:spacing w:before="0" w:after="0"/>
            </w:pPr>
          </w:p>
        </w:tc>
      </w:tr>
    </w:tbl>
    <w:p w:rsidR="00A37650" w:rsidRDefault="009B2271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322.5pt">
            <v:imagedata r:id="rId8" o:title="2018-05-19_18-18-24"/>
          </v:shape>
        </w:pict>
      </w:r>
    </w:p>
    <w:p w:rsidR="000724F0" w:rsidRDefault="000724F0" w:rsidP="00780A9A">
      <w:pPr>
        <w:pStyle w:val="bp"/>
        <w:spacing w:before="0" w:after="0"/>
        <w:rPr>
          <w:color w:val="0000FF"/>
        </w:rPr>
      </w:pPr>
    </w:p>
    <w:p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r w:rsidR="00C62812">
        <w:t>asterisk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Default="00AE67C8" w:rsidP="00AE67C8">
            <w:pPr>
              <w:pStyle w:val="bp"/>
            </w:pPr>
            <w:r w:rsidRPr="009B3DFA">
              <w:t>Register screen must be open</w:t>
            </w:r>
          </w:p>
          <w:p w:rsidR="00AE67C8" w:rsidRPr="009B3DFA" w:rsidRDefault="00AE67C8" w:rsidP="00AE67C8">
            <w:pPr>
              <w:pStyle w:val="bp"/>
            </w:pPr>
            <w:r w:rsidRPr="00B2544B">
              <w:t>Internet connection must exist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AE67C8" w:rsidRDefault="00AE67C8" w:rsidP="00AE67C8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r w:rsidRPr="00CE781D">
              <w:t>Register screen must be open</w:t>
            </w:r>
          </w:p>
          <w:p w:rsidR="00715024" w:rsidRPr="00CE781D" w:rsidRDefault="00715024" w:rsidP="00715024"/>
        </w:tc>
      </w:tr>
      <w:tr w:rsidR="00715024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715024" w:rsidRDefault="00715024" w:rsidP="00715024">
            <w:pPr>
              <w:pStyle w:val="RowHeadings"/>
              <w:spacing w:before="80" w:after="8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715024">
        <w:tc>
          <w:tcPr>
            <w:tcW w:w="2417" w:type="dxa"/>
            <w:shd w:val="clear" w:color="auto" w:fill="E0E0E0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  <w:tr w:rsidR="00715024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:rsidR="00715024" w:rsidRDefault="00715024" w:rsidP="00715024">
            <w:pPr>
              <w:pStyle w:val="bp"/>
              <w:spacing w:before="0" w:after="0"/>
            </w:pPr>
          </w:p>
        </w:tc>
      </w:tr>
    </w:tbl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2271" w:rsidP="00374830">
      <w:pPr>
        <w:pStyle w:val="bp"/>
        <w:spacing w:before="0" w:after="0"/>
      </w:pPr>
      <w:r>
        <w:pict>
          <v:shape id="_x0000_i1026" type="#_x0000_t75" style="width:207.75pt;height:373.5pt">
            <v:imagedata r:id="rId13" o:title="2018-05-19_19-08-26"/>
          </v:shape>
        </w:pict>
      </w:r>
    </w:p>
    <w:p w:rsidR="009B3DFA" w:rsidRDefault="009B3DFA" w:rsidP="00374830">
      <w:pPr>
        <w:pStyle w:val="bp"/>
        <w:spacing w:before="0" w:after="0"/>
      </w:pPr>
    </w:p>
    <w:p w:rsidR="009B3DFA" w:rsidRDefault="000724F0" w:rsidP="00374830">
      <w:pPr>
        <w:pStyle w:val="bp"/>
        <w:spacing w:before="0" w:after="0"/>
      </w:pPr>
      <w:r>
        <w:t>Email empty error message displayed</w:t>
      </w: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p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13"/>
        </w:trPr>
        <w:tc>
          <w:tcPr>
            <w:tcW w:w="2414" w:type="dxa"/>
            <w:shd w:val="clear" w:color="auto" w:fill="E0E0E0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  <w:tr w:rsidR="0016608B" w:rsidTr="00715024">
        <w:trPr>
          <w:trHeight w:val="422"/>
        </w:trPr>
        <w:tc>
          <w:tcPr>
            <w:tcW w:w="2414" w:type="dxa"/>
            <w:shd w:val="clear" w:color="auto" w:fill="E0E0E0"/>
          </w:tcPr>
          <w:p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:rsidR="0016608B" w:rsidRDefault="0016608B" w:rsidP="006E6AD3">
            <w:pPr>
              <w:pStyle w:val="bp"/>
              <w:spacing w:before="0" w:after="0"/>
            </w:pPr>
          </w:p>
        </w:tc>
      </w:tr>
    </w:tbl>
    <w:p w:rsidR="00FC06BC" w:rsidRDefault="00FC06BC" w:rsidP="00374830">
      <w:pPr>
        <w:pStyle w:val="bp"/>
        <w:spacing w:before="0" w:after="0"/>
      </w:pPr>
    </w:p>
    <w:p w:rsidR="0016608B" w:rsidRDefault="0016608B" w:rsidP="00374830">
      <w:pPr>
        <w:pStyle w:val="bp"/>
        <w:spacing w:before="0" w:after="0"/>
      </w:pPr>
    </w:p>
    <w:p w:rsidR="00715024" w:rsidRDefault="009B2271" w:rsidP="00374830">
      <w:pPr>
        <w:pStyle w:val="bp"/>
        <w:spacing w:before="0" w:after="0"/>
      </w:pPr>
      <w:r>
        <w:lastRenderedPageBreak/>
        <w:pict>
          <v:shape id="_x0000_i1027" type="#_x0000_t75" style="width:218.25pt;height:384pt">
            <v:imagedata r:id="rId14" o:title="2018-05-19_19-13-03"/>
          </v:shape>
        </w:pict>
      </w:r>
    </w:p>
    <w:p w:rsidR="00715024" w:rsidRDefault="00715024" w:rsidP="00374830">
      <w:pPr>
        <w:pStyle w:val="bp"/>
        <w:spacing w:before="0" w:after="0"/>
      </w:pPr>
    </w:p>
    <w:p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16608B" w:rsidRDefault="0016608B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E71A40" w:rsidTr="006E6AD3">
        <w:tc>
          <w:tcPr>
            <w:tcW w:w="2409" w:type="dxa"/>
            <w:shd w:val="clear" w:color="auto" w:fill="E0E0E0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E71A40" w:rsidRDefault="00E71A40" w:rsidP="00E71A40">
            <w:pPr>
              <w:pStyle w:val="bp"/>
              <w:spacing w:before="0" w:after="0"/>
            </w:pPr>
          </w:p>
        </w:tc>
      </w:tr>
      <w:tr w:rsidR="00CC78FD" w:rsidTr="006E6AD3">
        <w:tc>
          <w:tcPr>
            <w:tcW w:w="2409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>
            <wp:extent cx="2600993" cy="4714875"/>
            <wp:effectExtent l="0" t="0" r="8890" b="0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62" cy="4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40" w:rsidRDefault="00E71A40" w:rsidP="00374830">
      <w:pPr>
        <w:pStyle w:val="bp"/>
        <w:spacing w:before="0" w:after="0"/>
      </w:pPr>
    </w:p>
    <w:p w:rsidR="00E71A40" w:rsidRDefault="000724F0" w:rsidP="00374830">
      <w:pPr>
        <w:pStyle w:val="bp"/>
        <w:spacing w:before="0" w:after="0"/>
      </w:pPr>
      <w:r>
        <w:t>Second password empty  error message displayed</w:t>
      </w:r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  <w:bookmarkStart w:id="0" w:name="_GoBack"/>
      <w:bookmarkEnd w:id="0"/>
    </w:p>
    <w:p w:rsidR="00E71A40" w:rsidRDefault="00E71A40" w:rsidP="00374830">
      <w:pPr>
        <w:pStyle w:val="bp"/>
        <w:spacing w:before="0" w:after="0"/>
      </w:pPr>
    </w:p>
    <w:p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1165"/>
        <w:gridCol w:w="2273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F0644A" w:rsidRDefault="00F0644A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F0644A">
              <w:rPr>
                <w:b/>
                <w:bCs/>
                <w:color w:val="FF0000"/>
              </w:rPr>
              <w:t xml:space="preserve">Round 1 </w:t>
            </w:r>
            <w:r w:rsidR="003C4CAE" w:rsidRPr="00F0644A">
              <w:rPr>
                <w:b/>
                <w:bCs/>
                <w:color w:val="FF0000"/>
              </w:rPr>
              <w:t>Test failed it logged tester2 in</w:t>
            </w:r>
          </w:p>
          <w:p w:rsidR="00CC78FD" w:rsidRPr="00F0644A" w:rsidRDefault="00CC78FD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Default="003C4CAE" w:rsidP="00571080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  <w:r w:rsidR="009B2271">
              <w:rPr>
                <w:b/>
                <w:bCs/>
                <w:color w:val="FF0000"/>
              </w:rPr>
              <w:t xml:space="preserve">ed first run </w:t>
            </w:r>
          </w:p>
          <w:p w:rsidR="00F0644A" w:rsidRPr="00F0644A" w:rsidRDefault="00F0644A" w:rsidP="00571080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CC78FD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116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498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:rsidR="00CC78FD" w:rsidRPr="00CC78FD" w:rsidRDefault="00F0644A" w:rsidP="00CC78FD">
            <w:pPr>
              <w:pStyle w:val="bp"/>
              <w:spacing w:before="0" w:after="0"/>
              <w:ind w:left="360"/>
            </w:pPr>
            <w:r>
              <w:t xml:space="preserve">Run </w:t>
            </w:r>
            <w:r w:rsidR="00CC78FD">
              <w:t>1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  <w:tr w:rsidR="00F0644A" w:rsidRPr="00CC78FD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:rsidR="00F0644A" w:rsidRDefault="00F0644A" w:rsidP="00F0644A">
            <w:pPr>
              <w:pStyle w:val="bp"/>
              <w:spacing w:before="0" w:after="0"/>
              <w:ind w:left="360"/>
            </w:pPr>
            <w:r>
              <w:t>Run 2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:rsidR="00F0644A" w:rsidRPr="00CC78FD" w:rsidRDefault="00F0644A" w:rsidP="00F0644A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:rsidR="00F0644A" w:rsidRPr="00CC78FD" w:rsidRDefault="00F0644A" w:rsidP="00F0644A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:rsidR="00F0644A" w:rsidRPr="00CC78FD" w:rsidRDefault="00F0644A" w:rsidP="00F0644A">
            <w:pPr>
              <w:pStyle w:val="bp"/>
              <w:spacing w:before="0" w:after="0"/>
              <w:rPr>
                <w:b/>
              </w:rPr>
            </w:pPr>
            <w:r w:rsidRPr="00F0644A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F0644A" w:rsidRPr="003C4CAE" w:rsidRDefault="00F0644A" w:rsidP="00F0644A">
            <w:pPr>
              <w:pStyle w:val="bp"/>
              <w:spacing w:before="0" w:after="0"/>
              <w:rPr>
                <w:b/>
                <w:color w:val="FF0000"/>
              </w:rPr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9B227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F0644A" w:rsidRPr="00572CE5" w:rsidTr="00662CE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40" w:type="dxa"/>
            <w:tcBorders>
              <w:top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RPr="00572CE5" w:rsidTr="00662CE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tester3@gmail.com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Tr="00662CE1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</w:tr>
      <w:tr w:rsidR="00F0644A" w:rsidTr="009B2271">
        <w:tc>
          <w:tcPr>
            <w:tcW w:w="2414" w:type="dxa"/>
            <w:shd w:val="clear" w:color="auto" w:fill="E0E0E0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0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:rsidR="00F0644A" w:rsidRDefault="00F0644A" w:rsidP="00F0644A">
            <w:pPr>
              <w:pStyle w:val="bp"/>
              <w:spacing w:before="0" w:after="0"/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9B227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4" type="#_x0000_t75" style="position:absolute;margin-left:285pt;margin-top:0;width:226.5pt;height:372.1pt;z-index:251664384;mso-position-horizontal-relative:margin;mso-position-vertical-relative:margin">
            <v:imagedata r:id="rId16" o:title="2018-05-27_20-24-13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2174820B" wp14:editId="0DAD9DE4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71" w:rsidRDefault="00CE0375" w:rsidP="00374830">
      <w:pPr>
        <w:pStyle w:val="bp"/>
        <w:spacing w:before="0" w:after="0"/>
      </w:pPr>
      <w:r>
        <w:t>Sig</w:t>
      </w:r>
      <w:r w:rsidR="000724F0">
        <w:t>ned</w:t>
      </w:r>
      <w:r w:rsidR="009B2271">
        <w:t xml:space="preserve"> tester 2</w:t>
      </w:r>
      <w:r w:rsidR="000724F0">
        <w:t xml:space="preserve"> in welcome tester2 displayed when </w:t>
      </w:r>
      <w:r>
        <w:t xml:space="preserve">no sign </w:t>
      </w:r>
    </w:p>
    <w:p w:rsidR="009B2271" w:rsidRDefault="00CE0375" w:rsidP="00374830">
      <w:pPr>
        <w:pStyle w:val="bp"/>
        <w:spacing w:before="0" w:after="0"/>
      </w:pPr>
      <w:r>
        <w:t xml:space="preserve">in should have occurred </w:t>
      </w:r>
      <w:r w:rsidR="000724F0">
        <w:t xml:space="preserve">error message should say </w:t>
      </w:r>
    </w:p>
    <w:p w:rsidR="00CC78FD" w:rsidRDefault="00CE0375" w:rsidP="00374830">
      <w:pPr>
        <w:pStyle w:val="bp"/>
        <w:spacing w:before="0" w:after="0"/>
      </w:pPr>
      <w:r w:rsidRPr="00CE0375">
        <w:t>password</w:t>
      </w:r>
      <w:r>
        <w:t>s don’t match, try again.</w:t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F0644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272549C2" wp14:editId="5C8B5EE2">
            <wp:extent cx="2752725" cy="4524375"/>
            <wp:effectExtent l="0" t="0" r="9525" b="9525"/>
            <wp:docPr id="1" name="Picture 1" descr="2018-05-28_15-1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8-05-28_15-14-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F0644A" w:rsidP="00374830">
      <w:pPr>
        <w:pStyle w:val="bp"/>
        <w:spacing w:before="0" w:after="0"/>
      </w:pPr>
      <w:r>
        <w:t>Displayed passwords don’t match</w:t>
      </w: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p w:rsidR="009B2271" w:rsidRDefault="009B2271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>
              <w:lastRenderedPageBreak/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7870"/>
        <w:gridCol w:w="465"/>
        <w:gridCol w:w="465"/>
        <w:gridCol w:w="465"/>
      </w:tblGrid>
      <w:tr w:rsidR="00CC78FD" w:rsidRPr="003F7E88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:rsidTr="00571080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7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:rsidTr="00571080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rPr>
          <w:trHeight w:val="287"/>
        </w:trPr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  <w:tr w:rsidR="00CC78FD" w:rsidTr="00571080">
        <w:tc>
          <w:tcPr>
            <w:tcW w:w="1435" w:type="dxa"/>
            <w:shd w:val="clear" w:color="auto" w:fill="E0E0E0"/>
          </w:tcPr>
          <w:p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7870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465" w:type="dxa"/>
            <w:shd w:val="clear" w:color="auto" w:fill="auto"/>
          </w:tcPr>
          <w:p w:rsidR="00CC78FD" w:rsidRDefault="00CC78FD" w:rsidP="006E6AD3">
            <w:pPr>
              <w:pStyle w:val="bp"/>
              <w:spacing w:before="0" w:after="0"/>
            </w:pPr>
          </w:p>
        </w:tc>
      </w:tr>
    </w:tbl>
    <w:p w:rsidR="00CC78FD" w:rsidRDefault="009B227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19" o:title="2018-05-19_18-18-29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03A6550B" wp14:editId="1F193D9F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9B2271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21" o:title="2018-05-19_18-18-56"/>
            <w10:wrap type="square" anchorx="margin" anchory="margin"/>
          </v:shape>
        </w:pict>
      </w:r>
    </w:p>
    <w:p w:rsidR="003C4CAE" w:rsidRDefault="009B2271" w:rsidP="00374830">
      <w:pPr>
        <w:pStyle w:val="bp"/>
        <w:spacing w:before="0" w:after="0"/>
      </w:pPr>
      <w:r>
        <w:pict>
          <v:shape id="_x0000_i1028" type="#_x0000_t75" style="width:202.5pt;height:324.75pt">
            <v:imagedata r:id="rId22" o:title="2018-05-19_18-18-38"/>
          </v:shape>
        </w:pict>
      </w:r>
    </w:p>
    <w:p w:rsidR="003C4CAE" w:rsidRDefault="003C4CAE" w:rsidP="00374830">
      <w:pPr>
        <w:pStyle w:val="bp"/>
        <w:spacing w:before="0" w:after="0"/>
      </w:pPr>
    </w:p>
    <w:p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3C4CAE" w:rsidRDefault="003C4CAE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p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D40C1" w:rsidRDefault="006E6AD3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6E6AD3">
              <w:rPr>
                <w:b/>
                <w:bCs/>
                <w:color w:val="538135" w:themeColor="accent6" w:themeShade="BF"/>
              </w:rPr>
              <w:t>Ran three times and worked all three</w:t>
            </w:r>
            <w:r w:rsidR="00CE0375">
              <w:rPr>
                <w:b/>
                <w:bCs/>
                <w:color w:val="538135" w:themeColor="accent6" w:themeShade="BF"/>
              </w:rPr>
              <w:t xml:space="preserve"> .</w:t>
            </w:r>
          </w:p>
          <w:p w:rsidR="00CE0375" w:rsidRPr="00CE0375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</w:t>
            </w:r>
          </w:p>
          <w:p w:rsidR="00CE0375" w:rsidRPr="006E6AD3" w:rsidRDefault="00CE0375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  <w:p w:rsidR="00AD40C1" w:rsidRPr="006E6AD3" w:rsidRDefault="00AD40C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  <w:p w:rsidR="00AD40C1" w:rsidRPr="006E6AD3" w:rsidRDefault="00AD40C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AD40C1" w:rsidRPr="00AD40C1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AD40C1" w:rsidRPr="006E6AD3" w:rsidRDefault="00CE0375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</w:p>
        </w:tc>
        <w:tc>
          <w:tcPr>
            <w:tcW w:w="714" w:type="dxa"/>
          </w:tcPr>
          <w:p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AD40C1" w:rsidRPr="00AD40C1" w:rsidRDefault="00CE0375" w:rsidP="00AD40C1">
            <w:pPr>
              <w:pStyle w:val="bp"/>
              <w:spacing w:before="0" w:after="0"/>
            </w:pPr>
            <w:r>
              <w:t>f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</w:tbl>
    <w:p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75" w:rsidRDefault="00CE0375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r>
        <w:t xml:space="preserve">                                             </w:t>
      </w:r>
    </w:p>
    <w:p w:rsidR="006E6AD3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678130" cy="4267200"/>
            <wp:effectExtent l="0" t="0" r="8255" b="0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84" cy="430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D3" w:rsidRDefault="006E6AD3" w:rsidP="00374830">
      <w:pPr>
        <w:pStyle w:val="bp"/>
        <w:spacing w:before="0" w:after="0"/>
      </w:pPr>
    </w:p>
    <w:p w:rsidR="006E6AD3" w:rsidRDefault="00CE0375" w:rsidP="00374830">
      <w:pPr>
        <w:pStyle w:val="bp"/>
        <w:spacing w:before="0" w:after="0"/>
      </w:pPr>
      <w:r>
        <w:t>Hit cancel returned to register screen</w:t>
      </w:r>
    </w:p>
    <w:p w:rsidR="00CE0375" w:rsidRDefault="00CE0375" w:rsidP="00374830">
      <w:pPr>
        <w:pStyle w:val="bp"/>
        <w:spacing w:before="0" w:after="0"/>
      </w:pPr>
    </w:p>
    <w:p w:rsidR="00CE0375" w:rsidRDefault="00CE0375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p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105A" w:rsidRDefault="0079105A">
      <w:r>
        <w:separator/>
      </w:r>
    </w:p>
  </w:endnote>
  <w:endnote w:type="continuationSeparator" w:id="0">
    <w:p w:rsidR="0079105A" w:rsidRDefault="00791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271" w:rsidRDefault="009B227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B2271" w:rsidRDefault="009B227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271" w:rsidRDefault="009B227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74ED">
      <w:rPr>
        <w:rStyle w:val="PageNumber"/>
        <w:noProof/>
      </w:rPr>
      <w:t>21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C574ED">
      <w:rPr>
        <w:rStyle w:val="PageNumber"/>
        <w:noProof/>
      </w:rPr>
      <w:t>21</w:t>
    </w:r>
    <w:r>
      <w:rPr>
        <w:rStyle w:val="PageNumber"/>
      </w:rPr>
      <w:fldChar w:fldCharType="end"/>
    </w:r>
  </w:p>
  <w:p w:rsidR="009B2271" w:rsidRDefault="009B227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105A" w:rsidRDefault="0079105A">
      <w:r>
        <w:separator/>
      </w:r>
    </w:p>
  </w:footnote>
  <w:footnote w:type="continuationSeparator" w:id="0">
    <w:p w:rsidR="0079105A" w:rsidRDefault="007910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B2271">
      <w:tc>
        <w:tcPr>
          <w:tcW w:w="6379" w:type="dxa"/>
        </w:tcPr>
        <w:p w:rsidR="009B2271" w:rsidRDefault="009B2271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:rsidR="009B2271" w:rsidRDefault="009B2271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9B2271">
      <w:tc>
        <w:tcPr>
          <w:tcW w:w="6379" w:type="dxa"/>
        </w:tcPr>
        <w:p w:rsidR="009B2271" w:rsidRDefault="009B2271" w:rsidP="00B71A35">
          <w:r>
            <w:t>Register account</w:t>
          </w:r>
        </w:p>
      </w:tc>
      <w:tc>
        <w:tcPr>
          <w:tcW w:w="3179" w:type="dxa"/>
        </w:tcPr>
        <w:p w:rsidR="009B2271" w:rsidRDefault="009B2271" w:rsidP="00B71A35">
          <w:r>
            <w:t xml:space="preserve">  Date:  &lt;dd/mmm/yy&gt;</w:t>
          </w:r>
        </w:p>
      </w:tc>
    </w:tr>
  </w:tbl>
  <w:p w:rsidR="009B2271" w:rsidRDefault="009B227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011E3"/>
    <w:rsid w:val="00127DBF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A0610"/>
    <w:rsid w:val="004A279E"/>
    <w:rsid w:val="004A4B81"/>
    <w:rsid w:val="004A71EF"/>
    <w:rsid w:val="004D1C11"/>
    <w:rsid w:val="004E2328"/>
    <w:rsid w:val="004E420D"/>
    <w:rsid w:val="004F4FB4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7210"/>
    <w:rsid w:val="005B48A6"/>
    <w:rsid w:val="005E1449"/>
    <w:rsid w:val="005E2ADA"/>
    <w:rsid w:val="005F0EB8"/>
    <w:rsid w:val="00604AE4"/>
    <w:rsid w:val="00620950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4307D"/>
    <w:rsid w:val="00752B41"/>
    <w:rsid w:val="00756932"/>
    <w:rsid w:val="007606FF"/>
    <w:rsid w:val="00772DAC"/>
    <w:rsid w:val="00780A9A"/>
    <w:rsid w:val="0079105A"/>
    <w:rsid w:val="00796CD4"/>
    <w:rsid w:val="007C0EA0"/>
    <w:rsid w:val="007C41CD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227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544B"/>
    <w:rsid w:val="00B3013D"/>
    <w:rsid w:val="00B3144A"/>
    <w:rsid w:val="00B5620B"/>
    <w:rsid w:val="00B71A35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574ED"/>
    <w:rsid w:val="00C62812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0644A"/>
    <w:rsid w:val="00F30EEB"/>
    <w:rsid w:val="00F45076"/>
    <w:rsid w:val="00F909B2"/>
    <w:rsid w:val="00FC06BC"/>
    <w:rsid w:val="00FC1914"/>
    <w:rsid w:val="00FC58BC"/>
    <w:rsid w:val="00FD410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58670-27E2-4134-AE5D-EA8FE75C2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518</TotalTime>
  <Pages>21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 Vinall</cp:lastModifiedBy>
  <cp:revision>14</cp:revision>
  <cp:lastPrinted>2003-10-05T22:49:00Z</cp:lastPrinted>
  <dcterms:created xsi:type="dcterms:W3CDTF">2018-05-09T12:11:00Z</dcterms:created>
  <dcterms:modified xsi:type="dcterms:W3CDTF">2018-05-28T05:25:00Z</dcterms:modified>
</cp:coreProperties>
</file>