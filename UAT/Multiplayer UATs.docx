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738"/>
        <w:gridCol w:w="2700"/>
        <w:gridCol w:w="2716"/>
        <w:gridCol w:w="5596"/>
        <w:gridCol w:w="714"/>
        <w:gridCol w:w="714"/>
      </w:tblGrid>
      <w:tr w:rsidR="0034720A" w:rsidTr="00EC1FB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4720A" w:rsidRDefault="0034720A" w:rsidP="0034720A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720A" w:rsidRPr="00AB2DEE" w:rsidRDefault="00A8550F" w:rsidP="00A8550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 Game</w:t>
            </w:r>
          </w:p>
        </w:tc>
      </w:tr>
      <w:tr w:rsidR="000E76F5" w:rsidTr="00EC1FB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E76F5" w:rsidRDefault="000E76F5" w:rsidP="000E76F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E76F5" w:rsidRPr="009B3DFA" w:rsidRDefault="00A8550F" w:rsidP="00AB2DEE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Multiplayer</w:t>
            </w:r>
            <w:r w:rsidR="00AB2DEE">
              <w:rPr>
                <w:sz w:val="24"/>
                <w:szCs w:val="24"/>
              </w:rPr>
              <w:t xml:space="preserve"> </w:t>
            </w:r>
            <w:r w:rsidR="003D715E">
              <w:rPr>
                <w:sz w:val="24"/>
                <w:szCs w:val="24"/>
              </w:rPr>
              <w:t>Playing</w:t>
            </w:r>
          </w:p>
        </w:tc>
      </w:tr>
      <w:tr w:rsidR="000E76F5" w:rsidTr="0044385F">
        <w:trPr>
          <w:cantSplit/>
          <w:trHeight w:val="507"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E76F5" w:rsidRDefault="000E76F5" w:rsidP="000E76F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B2DEE" w:rsidRPr="009B3DFA" w:rsidRDefault="00EC1FB5" w:rsidP="00EC1FB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test whether two </w:t>
            </w:r>
            <w:r w:rsidR="00A8550F">
              <w:rPr>
                <w:sz w:val="24"/>
                <w:szCs w:val="24"/>
              </w:rPr>
              <w:t>players</w:t>
            </w:r>
            <w:r>
              <w:rPr>
                <w:sz w:val="24"/>
                <w:szCs w:val="24"/>
              </w:rPr>
              <w:t xml:space="preserve"> can</w:t>
            </w:r>
            <w:r w:rsidR="00A8550F">
              <w:rPr>
                <w:sz w:val="24"/>
                <w:szCs w:val="24"/>
              </w:rPr>
              <w:t xml:space="preserve"> play a game</w:t>
            </w:r>
            <w:r>
              <w:rPr>
                <w:sz w:val="24"/>
                <w:szCs w:val="24"/>
              </w:rPr>
              <w:t xml:space="preserve"> against each other</w:t>
            </w:r>
          </w:p>
        </w:tc>
      </w:tr>
      <w:tr w:rsidR="000E76F5" w:rsidTr="00EC1FB5">
        <w:trPr>
          <w:cantSplit/>
          <w:tblHeader/>
        </w:trPr>
        <w:tc>
          <w:tcPr>
            <w:tcW w:w="343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E76F5" w:rsidRDefault="000E76F5" w:rsidP="000E76F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4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B2DEE" w:rsidRPr="009B3DFA" w:rsidRDefault="00AB2DEE" w:rsidP="00A8550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of logged in</w:t>
            </w:r>
          </w:p>
        </w:tc>
      </w:tr>
      <w:tr w:rsidR="000E76F5" w:rsidTr="00EC1FB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E76F5" w:rsidRDefault="000E76F5" w:rsidP="000E76F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E76F5" w:rsidRPr="009B3DFA" w:rsidRDefault="00E60681" w:rsidP="00E60681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players should b</w:t>
            </w:r>
            <w:r w:rsidR="0044385F">
              <w:rPr>
                <w:sz w:val="24"/>
                <w:szCs w:val="24"/>
              </w:rPr>
              <w:t>e able to play the one game in a turn based setting for three rounds</w:t>
            </w:r>
          </w:p>
        </w:tc>
      </w:tr>
      <w:tr w:rsidR="00E303EF" w:rsidTr="003967FC">
        <w:trPr>
          <w:cantSplit/>
          <w:trHeight w:val="795"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 w:rsidTr="00EC1FB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665AC4" w:rsidRDefault="00665AC4">
            <w:pPr>
              <w:pStyle w:val="bp"/>
              <w:rPr>
                <w:b/>
                <w:bCs/>
                <w:color w:val="538135" w:themeColor="accent6" w:themeShade="BF"/>
                <w:sz w:val="24"/>
              </w:rPr>
            </w:pPr>
            <w:r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0E76F5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0E76F5" w:rsidRDefault="000E76F5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0E76F5" w:rsidRPr="00854E58" w:rsidRDefault="00E60681" w:rsidP="00E60681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Player 1 starts a game </w:t>
            </w:r>
          </w:p>
        </w:tc>
        <w:tc>
          <w:tcPr>
            <w:tcW w:w="5596" w:type="dxa"/>
          </w:tcPr>
          <w:p w:rsidR="000E76F5" w:rsidRDefault="00E60681" w:rsidP="00E60681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player can start a new game</w:t>
            </w:r>
          </w:p>
        </w:tc>
        <w:tc>
          <w:tcPr>
            <w:tcW w:w="714" w:type="dxa"/>
          </w:tcPr>
          <w:p w:rsidR="000E76F5" w:rsidRPr="00665AC4" w:rsidRDefault="00547302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E76F5" w:rsidRDefault="000E76F5" w:rsidP="000E76F5">
            <w:pPr>
              <w:pStyle w:val="RowHeadings"/>
              <w:spacing w:before="80" w:after="80"/>
            </w:pPr>
          </w:p>
        </w:tc>
      </w:tr>
      <w:tr w:rsidR="00E60681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E60681" w:rsidRDefault="00E60681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E60681" w:rsidRDefault="00E60681" w:rsidP="000E76F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E60681">
              <w:rPr>
                <w:sz w:val="24"/>
              </w:rPr>
              <w:t xml:space="preserve">Player 1 </w:t>
            </w:r>
            <w:r>
              <w:rPr>
                <w:sz w:val="24"/>
              </w:rPr>
              <w:t>completes round 1</w:t>
            </w:r>
          </w:p>
        </w:tc>
        <w:tc>
          <w:tcPr>
            <w:tcW w:w="5596" w:type="dxa"/>
          </w:tcPr>
          <w:p w:rsidR="00E60681" w:rsidRDefault="00E60681" w:rsidP="000E76F5">
            <w:pPr>
              <w:pStyle w:val="bp"/>
              <w:rPr>
                <w:sz w:val="24"/>
              </w:rPr>
            </w:pPr>
            <w:r>
              <w:rPr>
                <w:sz w:val="24"/>
              </w:rPr>
              <w:t>Player 1</w:t>
            </w:r>
            <w:r w:rsidR="0044385F">
              <w:rPr>
                <w:sz w:val="24"/>
              </w:rPr>
              <w:t xml:space="preserve"> </w:t>
            </w:r>
            <w:r>
              <w:rPr>
                <w:sz w:val="24"/>
              </w:rPr>
              <w:t>should be able to play a round</w:t>
            </w:r>
          </w:p>
        </w:tc>
        <w:tc>
          <w:tcPr>
            <w:tcW w:w="714" w:type="dxa"/>
          </w:tcPr>
          <w:p w:rsidR="00E60681" w:rsidRPr="00665AC4" w:rsidRDefault="00547302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E60681" w:rsidRDefault="00E60681" w:rsidP="000E76F5">
            <w:pPr>
              <w:pStyle w:val="RowHeadings"/>
              <w:spacing w:before="80" w:after="80"/>
            </w:pPr>
          </w:p>
        </w:tc>
      </w:tr>
      <w:tr w:rsidR="000E76F5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0E76F5" w:rsidRDefault="000E76F5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0E76F5" w:rsidRPr="000F12CB" w:rsidRDefault="00E60681" w:rsidP="0044385F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Game should be </w:t>
            </w:r>
            <w:r w:rsidR="0044385F">
              <w:rPr>
                <w:sz w:val="24"/>
              </w:rPr>
              <w:t>displayed</w:t>
            </w:r>
            <w:r>
              <w:rPr>
                <w:sz w:val="24"/>
              </w:rPr>
              <w:t xml:space="preserve"> as an open game </w:t>
            </w:r>
            <w:r w:rsidR="0044385F">
              <w:rPr>
                <w:sz w:val="24"/>
              </w:rPr>
              <w:t>to player 2</w:t>
            </w:r>
          </w:p>
        </w:tc>
        <w:tc>
          <w:tcPr>
            <w:tcW w:w="5596" w:type="dxa"/>
          </w:tcPr>
          <w:p w:rsidR="000E76F5" w:rsidRDefault="00E60681" w:rsidP="00E60681">
            <w:pPr>
              <w:pStyle w:val="bp"/>
              <w:rPr>
                <w:sz w:val="24"/>
              </w:rPr>
            </w:pPr>
            <w:r>
              <w:rPr>
                <w:sz w:val="24"/>
              </w:rPr>
              <w:t>System should display the game as open and available for a player to join</w:t>
            </w:r>
          </w:p>
        </w:tc>
        <w:tc>
          <w:tcPr>
            <w:tcW w:w="714" w:type="dxa"/>
          </w:tcPr>
          <w:p w:rsidR="000E76F5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E76F5" w:rsidRDefault="000E76F5" w:rsidP="000E76F5">
            <w:pPr>
              <w:pStyle w:val="RowHeadings"/>
              <w:spacing w:before="80" w:after="80"/>
            </w:pPr>
          </w:p>
        </w:tc>
      </w:tr>
      <w:tr w:rsidR="000E76F5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0E76F5" w:rsidRDefault="000E76F5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0E76F5" w:rsidRPr="00316E2B" w:rsidRDefault="00E60681" w:rsidP="00D37CAC">
            <w:r>
              <w:t xml:space="preserve">Player 2 should be able to select to play </w:t>
            </w:r>
            <w:r w:rsidR="0044385F">
              <w:t>the open game</w:t>
            </w:r>
          </w:p>
        </w:tc>
        <w:tc>
          <w:tcPr>
            <w:tcW w:w="5596" w:type="dxa"/>
          </w:tcPr>
          <w:p w:rsidR="000E76F5" w:rsidRDefault="0044385F" w:rsidP="000E76F5">
            <w:r>
              <w:t>Player 2 should be able to play a round in the open game</w:t>
            </w:r>
          </w:p>
        </w:tc>
        <w:tc>
          <w:tcPr>
            <w:tcW w:w="714" w:type="dxa"/>
          </w:tcPr>
          <w:p w:rsidR="000E76F5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E76F5" w:rsidRDefault="000E76F5" w:rsidP="000E76F5">
            <w:pPr>
              <w:pStyle w:val="RowHeadings"/>
              <w:spacing w:before="80" w:after="80"/>
            </w:pPr>
          </w:p>
        </w:tc>
      </w:tr>
      <w:tr w:rsidR="0044385F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44385F" w:rsidRDefault="0044385F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44385F" w:rsidRDefault="0044385F" w:rsidP="0044385F">
            <w:r>
              <w:t>Player 1 completes round 2</w:t>
            </w:r>
          </w:p>
        </w:tc>
        <w:tc>
          <w:tcPr>
            <w:tcW w:w="5596" w:type="dxa"/>
          </w:tcPr>
          <w:p w:rsidR="0044385F" w:rsidRDefault="0044385F" w:rsidP="000E76F5">
            <w:r>
              <w:t>Player should be able to finish round 2</w:t>
            </w:r>
          </w:p>
        </w:tc>
        <w:tc>
          <w:tcPr>
            <w:tcW w:w="714" w:type="dxa"/>
          </w:tcPr>
          <w:p w:rsidR="0044385F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44385F" w:rsidRDefault="0044385F" w:rsidP="000E76F5">
            <w:pPr>
              <w:pStyle w:val="RowHeadings"/>
              <w:spacing w:before="80" w:after="80"/>
            </w:pPr>
          </w:p>
        </w:tc>
      </w:tr>
      <w:tr w:rsidR="0044385F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44385F" w:rsidRDefault="0044385F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44385F" w:rsidRDefault="0044385F" w:rsidP="0044385F">
            <w:r>
              <w:t>Player 2</w:t>
            </w:r>
            <w:r w:rsidRPr="0044385F">
              <w:t xml:space="preserve"> completes round 2</w:t>
            </w:r>
          </w:p>
        </w:tc>
        <w:tc>
          <w:tcPr>
            <w:tcW w:w="5596" w:type="dxa"/>
          </w:tcPr>
          <w:p w:rsidR="0044385F" w:rsidRDefault="0044385F" w:rsidP="000E76F5">
            <w:r w:rsidRPr="0044385F">
              <w:t>Player should be able to finish round 2</w:t>
            </w:r>
          </w:p>
        </w:tc>
        <w:tc>
          <w:tcPr>
            <w:tcW w:w="714" w:type="dxa"/>
          </w:tcPr>
          <w:p w:rsidR="0044385F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44385F" w:rsidRDefault="0044385F" w:rsidP="000E76F5">
            <w:pPr>
              <w:pStyle w:val="RowHeadings"/>
              <w:spacing w:before="80" w:after="80"/>
            </w:pPr>
          </w:p>
        </w:tc>
      </w:tr>
      <w:tr w:rsidR="0044385F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44385F" w:rsidRDefault="0044385F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44385F" w:rsidRDefault="0044385F" w:rsidP="0044385F">
            <w:r w:rsidRPr="0044385F">
              <w:t xml:space="preserve">Player 1 completes round </w:t>
            </w:r>
            <w:r>
              <w:t>3</w:t>
            </w:r>
          </w:p>
        </w:tc>
        <w:tc>
          <w:tcPr>
            <w:tcW w:w="5596" w:type="dxa"/>
          </w:tcPr>
          <w:p w:rsidR="0044385F" w:rsidRDefault="0044385F" w:rsidP="000E76F5">
            <w:r w:rsidRPr="0044385F">
              <w:t>Player should be able to finish round 2</w:t>
            </w:r>
          </w:p>
        </w:tc>
        <w:tc>
          <w:tcPr>
            <w:tcW w:w="714" w:type="dxa"/>
          </w:tcPr>
          <w:p w:rsidR="0044385F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44385F" w:rsidRDefault="0044385F" w:rsidP="000E76F5">
            <w:pPr>
              <w:pStyle w:val="RowHeadings"/>
              <w:spacing w:before="80" w:after="80"/>
            </w:pPr>
          </w:p>
        </w:tc>
      </w:tr>
      <w:tr w:rsidR="0044385F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44385F" w:rsidRDefault="0044385F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44385F" w:rsidRDefault="0044385F" w:rsidP="0044385F">
            <w:r w:rsidRPr="0044385F">
              <w:t xml:space="preserve">Player </w:t>
            </w:r>
            <w:r>
              <w:t>2</w:t>
            </w:r>
            <w:r w:rsidRPr="0044385F">
              <w:t xml:space="preserve"> completes round </w:t>
            </w:r>
            <w:r>
              <w:t>3</w:t>
            </w:r>
          </w:p>
        </w:tc>
        <w:tc>
          <w:tcPr>
            <w:tcW w:w="5596" w:type="dxa"/>
          </w:tcPr>
          <w:p w:rsidR="0044385F" w:rsidRDefault="0044385F" w:rsidP="000E76F5">
            <w:r w:rsidRPr="0044385F">
              <w:t>Player should be able to finish round 2</w:t>
            </w:r>
          </w:p>
        </w:tc>
        <w:tc>
          <w:tcPr>
            <w:tcW w:w="714" w:type="dxa"/>
          </w:tcPr>
          <w:p w:rsidR="0044385F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44385F" w:rsidRDefault="0044385F" w:rsidP="000E76F5">
            <w:pPr>
              <w:pStyle w:val="RowHeadings"/>
              <w:spacing w:before="80" w:after="80"/>
            </w:pPr>
          </w:p>
        </w:tc>
      </w:tr>
      <w:tr w:rsidR="0044385F" w:rsidTr="000E76F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44385F" w:rsidRDefault="0044385F" w:rsidP="000E76F5">
            <w:pPr>
              <w:pStyle w:val="proc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44385F" w:rsidRPr="0044385F" w:rsidRDefault="0044385F" w:rsidP="0044385F">
            <w:r>
              <w:t>Players finish game and winner announced</w:t>
            </w:r>
          </w:p>
        </w:tc>
        <w:tc>
          <w:tcPr>
            <w:tcW w:w="5596" w:type="dxa"/>
          </w:tcPr>
          <w:p w:rsidR="0044385F" w:rsidRDefault="0044385F" w:rsidP="000E76F5">
            <w:r>
              <w:t>Players should be able to complete a game of three rounds each</w:t>
            </w:r>
          </w:p>
        </w:tc>
        <w:tc>
          <w:tcPr>
            <w:tcW w:w="714" w:type="dxa"/>
          </w:tcPr>
          <w:p w:rsidR="0044385F" w:rsidRPr="00665AC4" w:rsidRDefault="00665AC4" w:rsidP="000E76F5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 w:rsidRPr="00665AC4"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44385F" w:rsidRDefault="0044385F" w:rsidP="000E76F5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p w:rsidR="007A0169" w:rsidRDefault="00BB238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456.75pt;margin-top:87pt;width:122.25pt;height:255pt;z-index:251674624;mso-position-horizontal-relative:margin;mso-position-vertical-relative:margin">
            <v:imagedata r:id="rId7" o:title="2018-09-14_18-41-50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298.5pt;margin-top:87pt;width:126.75pt;height:255pt;z-index:251662336;mso-position-horizontal-relative:margin;mso-position-vertical-relative:margin">
            <v:imagedata r:id="rId8" o:title="2018-09-14_17-03-38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margin-left:146.25pt;margin-top:87pt;width:129.75pt;height:255pt;z-index:251659264;mso-position-horizontal-relative:margin;mso-position-vertical-relative:margin">
            <v:imagedata r:id="rId9" o:title="2018-09-14_17-03-05"/>
            <w10:wrap type="square" anchorx="margin" anchory="margin"/>
          </v:shape>
        </w:pict>
      </w:r>
      <w:r>
        <w:rPr>
          <w:noProof/>
        </w:rPr>
        <w:pict>
          <v:shape id="_x0000_s1032" type="#_x0000_t75" style="position:absolute;margin-left:6pt;margin-top:87pt;width:120pt;height:255pt;z-index:251672576;mso-position-horizontal-relative:margin;mso-position-vertical-relative:margin">
            <v:imagedata r:id="rId10" o:title="2018-09-15_17-20-14"/>
            <w10:wrap type="square" anchorx="margin" anchory="margin"/>
          </v:shape>
        </w:pict>
      </w:r>
    </w:p>
    <w:p w:rsidR="007A0169" w:rsidRDefault="007A0169"/>
    <w:p w:rsidR="00D37CAC" w:rsidRDefault="00D37CAC"/>
    <w:p w:rsidR="00D37CAC" w:rsidRDefault="00D37CAC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700E07" w:rsidRDefault="00700E07"/>
    <w:p w:rsidR="00665AC4" w:rsidRDefault="00700E07">
      <w:r>
        <w:t xml:space="preserve">    </w:t>
      </w:r>
    </w:p>
    <w:p w:rsidR="00665AC4" w:rsidRDefault="00665AC4"/>
    <w:p w:rsidR="00665AC4" w:rsidRDefault="00665AC4"/>
    <w:p w:rsidR="00665AC4" w:rsidRDefault="00665AC4"/>
    <w:p w:rsidR="00700E07" w:rsidRDefault="00700E07">
      <w:r>
        <w:t>Round</w:t>
      </w:r>
      <w:r w:rsidR="0078048E">
        <w:t>2</w:t>
      </w:r>
      <w:r>
        <w:t xml:space="preserve"> starts a game                </w:t>
      </w:r>
      <w:r w:rsidR="0078048E">
        <w:t xml:space="preserve">        </w:t>
      </w:r>
      <w:r>
        <w:t xml:space="preserve"> Chosen category       </w:t>
      </w:r>
      <w:r w:rsidR="0078048E">
        <w:t xml:space="preserve">                       </w:t>
      </w:r>
      <w:r>
        <w:t>Playing round</w:t>
      </w:r>
      <w:r w:rsidR="00792367">
        <w:t xml:space="preserve">                              The round ended</w:t>
      </w:r>
    </w:p>
    <w:p w:rsidR="00D37CAC" w:rsidRDefault="00D37CAC"/>
    <w:p w:rsidR="00D37CAC" w:rsidRDefault="00D37CAC"/>
    <w:p w:rsidR="00D37CAC" w:rsidRDefault="00D37CAC"/>
    <w:p w:rsidR="00D37CAC" w:rsidRDefault="00D37CAC"/>
    <w:p w:rsidR="00D37CAC" w:rsidRDefault="00D37CAC"/>
    <w:p w:rsidR="0078048E" w:rsidRDefault="008B4691" w:rsidP="0078048E">
      <w:r>
        <w:rPr>
          <w:noProof/>
          <w:color w:val="0000FF"/>
          <w:lang w:eastAsia="en-A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-22225</wp:posOffset>
            </wp:positionH>
            <wp:positionV relativeFrom="margin">
              <wp:posOffset>9525</wp:posOffset>
            </wp:positionV>
            <wp:extent cx="1543050" cy="3181350"/>
            <wp:effectExtent l="0" t="0" r="0" b="0"/>
            <wp:wrapSquare wrapText="bothSides"/>
            <wp:docPr id="1" name="Picture 1" descr="C:\Users\Michelle\AppData\Local\Microsoft\Windows\INetCache\Content.Word\2018-09-14_17-0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helle\AppData\Local\Microsoft\Windows\INetCache\Content.Word\2018-09-14_17-00-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383">
        <w:rPr>
          <w:noProof/>
        </w:rPr>
        <w:pict>
          <v:shape id="_x0000_s1031" type="#_x0000_t75" style="position:absolute;margin-left:128.25pt;margin-top:0;width:120pt;height:252.75pt;z-index:251670528;mso-position-horizontal-relative:margin;mso-position-vertical-relative:margin">
            <v:imagedata r:id="rId12" o:title="2018-09-14_18-43-04"/>
            <w10:wrap type="square" anchorx="margin" anchory="margin"/>
          </v:shape>
        </w:pict>
      </w:r>
      <w:r w:rsidR="00BB2383">
        <w:rPr>
          <w:noProof/>
        </w:rPr>
        <w:pict>
          <v:shape id="_x0000_s1029" type="#_x0000_t75" style="position:absolute;margin-left:259.5pt;margin-top:0;width:121.5pt;height:253.5pt;z-index:251666432;mso-position-horizontal-relative:margin;mso-position-vertical-relative:margin">
            <v:imagedata r:id="rId13" o:title="2018-09-14_17-29-27"/>
            <w10:wrap type="square" anchorx="margin" anchory="margin"/>
          </v:shape>
        </w:pict>
      </w:r>
      <w:r w:rsidR="00BB2383">
        <w:rPr>
          <w:noProof/>
        </w:rPr>
        <w:pict>
          <v:shape id="_x0000_s1030" type="#_x0000_t75" style="position:absolute;margin-left:389.25pt;margin-top:0;width:120pt;height:254.25pt;z-index:251668480;mso-position-horizontal-relative:margin;mso-position-vertical-relative:margin">
            <v:imagedata r:id="rId14" o:title="2018-09-14_17-29-53"/>
            <w10:wrap type="square" anchorx="margin" anchory="margin"/>
          </v:shape>
        </w:pict>
      </w:r>
      <w:r w:rsidR="00BB2383">
        <w:rPr>
          <w:noProof/>
        </w:rPr>
        <w:pict>
          <v:shape id="_x0000_s1028" type="#_x0000_t75" style="position:absolute;margin-left:515.25pt;margin-top:0;width:117.75pt;height:253.5pt;z-index:251664384;mso-position-horizontal-relative:margin;mso-position-vertical-relative:margin">
            <v:imagedata r:id="rId15" o:title="2018-09-14_17-03-53"/>
            <w10:wrap type="square" anchorx="margin" anchory="margin"/>
          </v:shape>
        </w:pict>
      </w:r>
      <w:r w:rsidR="0078048E">
        <w:t>Roundtwotests starts a game                                         Open games                              Chosen category                            Playing round                  The round ended</w:t>
      </w:r>
    </w:p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p w:rsidR="00547302" w:rsidRDefault="00547302"/>
    <w:tbl>
      <w:tblPr>
        <w:tblW w:w="13178" w:type="dxa"/>
        <w:tblLook w:val="0000" w:firstRow="0" w:lastRow="0" w:firstColumn="0" w:lastColumn="0" w:noHBand="0" w:noVBand="0"/>
      </w:tblPr>
      <w:tblGrid>
        <w:gridCol w:w="693"/>
        <w:gridCol w:w="4699"/>
        <w:gridCol w:w="4537"/>
        <w:gridCol w:w="620"/>
        <w:gridCol w:w="2629"/>
      </w:tblGrid>
      <w:tr w:rsidR="007A0169" w:rsidTr="007A0169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A0169" w:rsidRDefault="007A0169" w:rsidP="00286D60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A0169" w:rsidRPr="00AB2DEE" w:rsidRDefault="003D715E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Storage</w:t>
            </w:r>
          </w:p>
        </w:tc>
      </w:tr>
      <w:tr w:rsidR="007A0169" w:rsidTr="007A0169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A0169" w:rsidRDefault="007A0169" w:rsidP="00286D60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A0169" w:rsidRPr="009B3DFA" w:rsidRDefault="003D715E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Multiplayer Playing</w:t>
            </w:r>
          </w:p>
        </w:tc>
      </w:tr>
      <w:tr w:rsidR="007A0169" w:rsidTr="007A0169">
        <w:trPr>
          <w:cantSplit/>
          <w:trHeight w:val="711"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A0169" w:rsidRDefault="007A0169" w:rsidP="00286D60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A0169" w:rsidRPr="009B3DFA" w:rsidRDefault="007A0169" w:rsidP="007A0169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test whether database stores the open games correctly</w:t>
            </w:r>
          </w:p>
        </w:tc>
      </w:tr>
      <w:tr w:rsidR="007A0169" w:rsidTr="007A0169">
        <w:trPr>
          <w:cantSplit/>
          <w:tblHeader/>
        </w:trPr>
        <w:tc>
          <w:tcPr>
            <w:tcW w:w="343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A0169" w:rsidRDefault="007A0169" w:rsidP="00286D60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4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F329C" w:rsidRDefault="007A0169" w:rsidP="006F329C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of logged in</w:t>
            </w:r>
          </w:p>
          <w:p w:rsidR="006F329C" w:rsidRPr="009B3DFA" w:rsidRDefault="006F329C" w:rsidP="006F329C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There must be an open game </w:t>
            </w:r>
          </w:p>
        </w:tc>
      </w:tr>
      <w:tr w:rsidR="007A0169" w:rsidTr="007A0169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A0169" w:rsidRDefault="007A0169" w:rsidP="00286D60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A0169" w:rsidRPr="009B3DFA" w:rsidRDefault="006F329C" w:rsidP="006F329C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games should be stored in database</w:t>
            </w:r>
          </w:p>
        </w:tc>
      </w:tr>
      <w:tr w:rsidR="007A0169" w:rsidTr="007A0169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A0169" w:rsidRDefault="007A0169" w:rsidP="00DF08EF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  <w:r w:rsidR="00DF08EF">
              <w:rPr>
                <w:b/>
              </w:rPr>
              <w:t xml:space="preserve"> </w:t>
            </w:r>
          </w:p>
        </w:tc>
        <w:tc>
          <w:tcPr>
            <w:tcW w:w="97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A0169" w:rsidRDefault="007A016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A0169" w:rsidRDefault="007A016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A0169" w:rsidRDefault="007A016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A0169" w:rsidTr="007A0169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A0169" w:rsidRDefault="007A016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A0169" w:rsidRPr="00665AC4" w:rsidRDefault="00665AC4" w:rsidP="00286D60">
            <w:pPr>
              <w:pStyle w:val="bp"/>
              <w:rPr>
                <w:b/>
                <w:bCs/>
                <w:color w:val="538135" w:themeColor="accent6" w:themeShade="BF"/>
                <w:sz w:val="24"/>
              </w:rPr>
            </w:pPr>
            <w:r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A0169" w:rsidTr="007A016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A0169" w:rsidRDefault="007A016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416" w:type="dxa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7A0169" w:rsidRDefault="007A016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7A0169" w:rsidRDefault="007A0169" w:rsidP="00286D60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7A0169" w:rsidRDefault="007A016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7A0169" w:rsidRDefault="007A016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A0169" w:rsidTr="007A016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7A0169" w:rsidRDefault="007A0169" w:rsidP="006F329C">
            <w:pPr>
              <w:pStyle w:val="proc"/>
              <w:numPr>
                <w:ilvl w:val="0"/>
                <w:numId w:val="31"/>
              </w:numPr>
              <w:rPr>
                <w:sz w:val="24"/>
              </w:rPr>
            </w:pPr>
          </w:p>
        </w:tc>
        <w:tc>
          <w:tcPr>
            <w:tcW w:w="5416" w:type="dxa"/>
            <w:tcBorders>
              <w:top w:val="single" w:sz="4" w:space="0" w:color="auto"/>
              <w:left w:val="single" w:sz="4" w:space="0" w:color="auto"/>
            </w:tcBorders>
          </w:tcPr>
          <w:p w:rsidR="007A0169" w:rsidRPr="00854E58" w:rsidRDefault="006F329C" w:rsidP="006F329C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Player needs to start a game and play a round </w:t>
            </w:r>
          </w:p>
        </w:tc>
        <w:tc>
          <w:tcPr>
            <w:tcW w:w="5596" w:type="dxa"/>
          </w:tcPr>
          <w:p w:rsidR="007A0169" w:rsidRDefault="006F329C" w:rsidP="00286D60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That a round is playable </w:t>
            </w:r>
          </w:p>
        </w:tc>
        <w:tc>
          <w:tcPr>
            <w:tcW w:w="714" w:type="dxa"/>
          </w:tcPr>
          <w:p w:rsidR="007A0169" w:rsidRPr="006A73A9" w:rsidRDefault="00DF08EF" w:rsidP="00286D60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7A0169" w:rsidRDefault="007A0169" w:rsidP="00286D60">
            <w:pPr>
              <w:pStyle w:val="RowHeadings"/>
              <w:spacing w:before="80" w:after="80"/>
            </w:pPr>
          </w:p>
        </w:tc>
      </w:tr>
      <w:tr w:rsidR="007A0169" w:rsidTr="007A016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7A0169" w:rsidRDefault="007A0169" w:rsidP="006F329C">
            <w:pPr>
              <w:pStyle w:val="proc"/>
              <w:numPr>
                <w:ilvl w:val="0"/>
                <w:numId w:val="31"/>
              </w:numPr>
              <w:rPr>
                <w:sz w:val="24"/>
              </w:rPr>
            </w:pPr>
          </w:p>
        </w:tc>
        <w:tc>
          <w:tcPr>
            <w:tcW w:w="5416" w:type="dxa"/>
            <w:tcBorders>
              <w:left w:val="single" w:sz="4" w:space="0" w:color="auto"/>
            </w:tcBorders>
          </w:tcPr>
          <w:p w:rsidR="00A2561D" w:rsidRPr="000F12CB" w:rsidRDefault="006F329C" w:rsidP="00A2561D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At finish of </w:t>
            </w:r>
            <w:r w:rsidR="00A2561D">
              <w:rPr>
                <w:sz w:val="24"/>
              </w:rPr>
              <w:t xml:space="preserve">the </w:t>
            </w:r>
            <w:r>
              <w:rPr>
                <w:sz w:val="24"/>
              </w:rPr>
              <w:t xml:space="preserve">round the system connects to database and saves game </w:t>
            </w:r>
            <w:r w:rsidR="00A2561D">
              <w:rPr>
                <w:sz w:val="24"/>
              </w:rPr>
              <w:t>as open till finished</w:t>
            </w:r>
          </w:p>
        </w:tc>
        <w:tc>
          <w:tcPr>
            <w:tcW w:w="5596" w:type="dxa"/>
          </w:tcPr>
          <w:p w:rsidR="007A0169" w:rsidRDefault="00205463" w:rsidP="00286D60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open game is displayed in database</w:t>
            </w:r>
            <w:r w:rsidR="00A2561D">
              <w:rPr>
                <w:sz w:val="24"/>
              </w:rPr>
              <w:t xml:space="preserve"> until closed</w:t>
            </w:r>
          </w:p>
        </w:tc>
        <w:tc>
          <w:tcPr>
            <w:tcW w:w="714" w:type="dxa"/>
          </w:tcPr>
          <w:p w:rsidR="007A0169" w:rsidRPr="006A73A9" w:rsidRDefault="00DF08EF" w:rsidP="00286D60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7A0169" w:rsidRDefault="007A0169" w:rsidP="00286D60">
            <w:pPr>
              <w:pStyle w:val="RowHeadings"/>
              <w:spacing w:before="80" w:after="80"/>
            </w:pPr>
          </w:p>
        </w:tc>
      </w:tr>
    </w:tbl>
    <w:p w:rsidR="007A0169" w:rsidRDefault="007A0169">
      <w:r>
        <w:t xml:space="preserve"> </w:t>
      </w:r>
    </w:p>
    <w:p w:rsidR="00DF08EF" w:rsidRDefault="00DF08EF">
      <w:pPr>
        <w:rPr>
          <w:b/>
          <w:noProof/>
          <w:lang w:eastAsia="en-AU"/>
        </w:rPr>
      </w:pPr>
    </w:p>
    <w:p w:rsidR="00DF08EF" w:rsidRDefault="00DF08EF">
      <w:pPr>
        <w:rPr>
          <w:b/>
          <w:noProof/>
          <w:lang w:eastAsia="en-AU"/>
        </w:rPr>
      </w:pPr>
    </w:p>
    <w:p w:rsidR="007A0169" w:rsidRDefault="00DF08EF">
      <w:r>
        <w:rPr>
          <w:b/>
          <w:noProof/>
          <w:lang w:eastAsia="en-AU"/>
        </w:rPr>
        <w:lastRenderedPageBreak/>
        <w:drawing>
          <wp:inline distT="0" distB="0" distL="0" distR="0" wp14:anchorId="0A32CC68" wp14:editId="59D85778">
            <wp:extent cx="6124575" cy="2876550"/>
            <wp:effectExtent l="0" t="0" r="9525" b="0"/>
            <wp:docPr id="2" name="Picture 2" descr="C:\Users\Michelle\AppData\Local\Microsoft\Windows\INetCache\Content.Word\chrome_2018-09-15_17-4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chelle\AppData\Local\Microsoft\Windows\INetCache\Content.Word\chrome_2018-09-15_17-44-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EF" w:rsidRDefault="00DF08EF"/>
    <w:p w:rsidR="00DF08EF" w:rsidRDefault="00DF08EF">
      <w:r>
        <w:t>Game in database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738"/>
        <w:gridCol w:w="2610"/>
        <w:gridCol w:w="2806"/>
        <w:gridCol w:w="5596"/>
        <w:gridCol w:w="714"/>
        <w:gridCol w:w="714"/>
      </w:tblGrid>
      <w:tr w:rsidR="00A8550F" w:rsidTr="00EC1FB5">
        <w:trPr>
          <w:cantSplit/>
          <w:tblHeader/>
        </w:trPr>
        <w:tc>
          <w:tcPr>
            <w:tcW w:w="334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550F" w:rsidRDefault="00205463" w:rsidP="00286D60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</w:t>
            </w:r>
            <w:r w:rsidR="00A8550F">
              <w:rPr>
                <w:b/>
              </w:rPr>
              <w:t>est Name</w:t>
            </w:r>
          </w:p>
        </w:tc>
        <w:tc>
          <w:tcPr>
            <w:tcW w:w="983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550F" w:rsidRPr="00AB2DEE" w:rsidRDefault="00A8550F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Turn Status</w:t>
            </w:r>
          </w:p>
        </w:tc>
      </w:tr>
      <w:tr w:rsidR="00A8550F" w:rsidTr="00EC1FB5">
        <w:trPr>
          <w:cantSplit/>
          <w:tblHeader/>
        </w:trPr>
        <w:tc>
          <w:tcPr>
            <w:tcW w:w="334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550F" w:rsidRDefault="00A8550F" w:rsidP="00286D60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83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550F" w:rsidRPr="009B3DFA" w:rsidRDefault="003D715E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Multiplayer Playing</w:t>
            </w:r>
          </w:p>
        </w:tc>
      </w:tr>
      <w:tr w:rsidR="00EC1FB5" w:rsidTr="002D440A">
        <w:trPr>
          <w:cantSplit/>
          <w:trHeight w:val="711"/>
          <w:tblHeader/>
        </w:trPr>
        <w:tc>
          <w:tcPr>
            <w:tcW w:w="334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C1FB5" w:rsidRDefault="00EC1FB5" w:rsidP="00EC1FB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83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C1FB5" w:rsidRPr="00A2561D" w:rsidRDefault="00EC1FB5" w:rsidP="00A2561D">
            <w:pPr>
              <w:spacing w:after="160" w:line="256" w:lineRule="auto"/>
            </w:pPr>
            <w:r>
              <w:t>To test whether the UI is showing the user and opponent turn status correctly</w:t>
            </w:r>
          </w:p>
        </w:tc>
      </w:tr>
      <w:tr w:rsidR="00EC1FB5" w:rsidTr="00EC1FB5">
        <w:trPr>
          <w:cantSplit/>
          <w:tblHeader/>
        </w:trPr>
        <w:tc>
          <w:tcPr>
            <w:tcW w:w="334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C1FB5" w:rsidRDefault="00EC1FB5" w:rsidP="00EC1FB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83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C1FB5" w:rsidRDefault="00EC1FB5" w:rsidP="00EC1FB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of logged in</w:t>
            </w:r>
          </w:p>
          <w:p w:rsidR="00A2561D" w:rsidRPr="009B3DFA" w:rsidRDefault="00A2561D" w:rsidP="00EC1FB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open</w:t>
            </w:r>
          </w:p>
        </w:tc>
      </w:tr>
      <w:tr w:rsidR="00EC1FB5" w:rsidTr="00EC1FB5">
        <w:trPr>
          <w:cantSplit/>
          <w:tblHeader/>
        </w:trPr>
        <w:tc>
          <w:tcPr>
            <w:tcW w:w="334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C1FB5" w:rsidRDefault="00EC1FB5" w:rsidP="00EC1FB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83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C1FB5" w:rsidRPr="009B3DFA" w:rsidRDefault="00A2561D" w:rsidP="00A2561D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UI should show whose turn it is at any one time in the game</w:t>
            </w:r>
          </w:p>
        </w:tc>
      </w:tr>
      <w:tr w:rsidR="00EC1FB5" w:rsidTr="00EC1FB5">
        <w:trPr>
          <w:cantSplit/>
          <w:tblHeader/>
        </w:trPr>
        <w:tc>
          <w:tcPr>
            <w:tcW w:w="334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C1FB5" w:rsidRDefault="00EC1FB5" w:rsidP="00EC1FB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83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C1FB5" w:rsidRDefault="00EC1FB5" w:rsidP="00EC1FB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C1FB5" w:rsidRDefault="00EC1FB5" w:rsidP="00EC1FB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C1FB5" w:rsidRDefault="00EC1FB5" w:rsidP="00EC1FB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EC1FB5" w:rsidTr="00EC1FB5">
        <w:trPr>
          <w:cantSplit/>
          <w:tblHeader/>
        </w:trPr>
        <w:tc>
          <w:tcPr>
            <w:tcW w:w="334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EC1FB5" w:rsidRDefault="00EC1FB5" w:rsidP="00EC1FB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830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C1FB5" w:rsidRDefault="00EC1FB5" w:rsidP="00EC1FB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EC1FB5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EC1FB5" w:rsidRDefault="00EC1FB5" w:rsidP="00EC1FB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EC1FB5" w:rsidRDefault="00EC1FB5" w:rsidP="00EC1FB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EC1FB5" w:rsidRDefault="00EC1FB5" w:rsidP="00EC1FB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EC1FB5" w:rsidRDefault="00EC1FB5" w:rsidP="00EC1FB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EC1FB5" w:rsidRDefault="00EC1FB5" w:rsidP="00EC1FB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EC1FB5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EC1FB5" w:rsidRDefault="00EC1FB5" w:rsidP="006F329C">
            <w:pPr>
              <w:pStyle w:val="proc"/>
              <w:numPr>
                <w:ilvl w:val="0"/>
                <w:numId w:val="32"/>
              </w:numPr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EC1FB5" w:rsidRPr="00854E58" w:rsidRDefault="00A2561D" w:rsidP="00A2561D">
            <w:pPr>
              <w:pStyle w:val="proc"/>
              <w:numPr>
                <w:ilvl w:val="0"/>
                <w:numId w:val="0"/>
              </w:numPr>
              <w:ind w:left="-41"/>
              <w:rPr>
                <w:sz w:val="24"/>
              </w:rPr>
            </w:pPr>
            <w:r>
              <w:rPr>
                <w:sz w:val="24"/>
              </w:rPr>
              <w:t>On each players turn the game should show who’s turn it is</w:t>
            </w:r>
          </w:p>
        </w:tc>
        <w:tc>
          <w:tcPr>
            <w:tcW w:w="5596" w:type="dxa"/>
          </w:tcPr>
          <w:p w:rsidR="00EC1FB5" w:rsidRDefault="00A2561D" w:rsidP="00EC1FB5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game will display which player’s turn it is</w:t>
            </w:r>
          </w:p>
        </w:tc>
        <w:tc>
          <w:tcPr>
            <w:tcW w:w="714" w:type="dxa"/>
          </w:tcPr>
          <w:p w:rsidR="00EC1FB5" w:rsidRPr="006A73A9" w:rsidRDefault="00665AC4" w:rsidP="00EC1FB5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EC1FB5" w:rsidRDefault="00EC1FB5" w:rsidP="00EC1FB5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780A9A" w:rsidRDefault="00780A9A" w:rsidP="00780A9A">
      <w:pPr>
        <w:pStyle w:val="bp"/>
        <w:spacing w:before="0" w:after="0"/>
      </w:pPr>
    </w:p>
    <w:p w:rsidR="000E76F5" w:rsidRDefault="000E76F5" w:rsidP="00374830">
      <w:pPr>
        <w:pStyle w:val="bp"/>
        <w:spacing w:before="0" w:after="0"/>
      </w:pPr>
    </w:p>
    <w:p w:rsidR="007A0169" w:rsidRDefault="007A0169" w:rsidP="00374830">
      <w:pPr>
        <w:pStyle w:val="bp"/>
        <w:spacing w:before="0" w:after="0"/>
      </w:pPr>
    </w:p>
    <w:p w:rsidR="007A0169" w:rsidRDefault="007A0169" w:rsidP="00374830">
      <w:pPr>
        <w:pStyle w:val="bp"/>
        <w:spacing w:before="0" w:after="0"/>
      </w:pPr>
    </w:p>
    <w:p w:rsidR="007A0169" w:rsidRDefault="007A0169" w:rsidP="00374830">
      <w:pPr>
        <w:pStyle w:val="bp"/>
        <w:spacing w:before="0" w:after="0"/>
      </w:pPr>
    </w:p>
    <w:p w:rsidR="000E76F5" w:rsidRDefault="000E76F5" w:rsidP="00374830">
      <w:pPr>
        <w:pStyle w:val="bp"/>
        <w:spacing w:before="0" w:after="0"/>
      </w:pPr>
    </w:p>
    <w:p w:rsidR="00A8550F" w:rsidRDefault="00A8550F" w:rsidP="00374830">
      <w:pPr>
        <w:pStyle w:val="bp"/>
        <w:spacing w:before="0" w:after="0"/>
      </w:pPr>
    </w:p>
    <w:p w:rsidR="00665AC4" w:rsidRDefault="00BB2383" w:rsidP="00374830">
      <w:pPr>
        <w:pStyle w:val="bp"/>
        <w:spacing w:before="0" w:after="0"/>
      </w:pPr>
      <w:r>
        <w:lastRenderedPageBreak/>
        <w:pict>
          <v:shape id="_x0000_i1025" type="#_x0000_t75" style="width:120pt;height:256.5pt">
            <v:imagedata r:id="rId12" o:title="2018-09-14_18-43-04"/>
          </v:shape>
        </w:pict>
      </w:r>
    </w:p>
    <w:p w:rsidR="00665AC4" w:rsidRDefault="00665AC4" w:rsidP="00374830">
      <w:pPr>
        <w:pStyle w:val="bp"/>
        <w:spacing w:before="0" w:after="0"/>
      </w:pPr>
      <w:r>
        <w:t>Turn status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738"/>
        <w:gridCol w:w="2700"/>
        <w:gridCol w:w="2716"/>
        <w:gridCol w:w="5596"/>
        <w:gridCol w:w="714"/>
        <w:gridCol w:w="714"/>
      </w:tblGrid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AB2DEE" w:rsidRDefault="00320DA6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Storage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3D715E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Multiplayer Playing</w:t>
            </w:r>
            <w:r w:rsidR="001A02E9">
              <w:rPr>
                <w:sz w:val="24"/>
                <w:szCs w:val="24"/>
              </w:rPr>
              <w:t xml:space="preserve"> </w:t>
            </w:r>
          </w:p>
        </w:tc>
      </w:tr>
      <w:tr w:rsidR="001A02E9" w:rsidTr="00286D60">
        <w:trPr>
          <w:cantSplit/>
          <w:trHeight w:val="711"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1A02E9" w:rsidP="001A02E9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test whether round and game progress are being stored correctly in the database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4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1A02E9" w:rsidP="00286D60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of logged in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3967FC" w:rsidP="003967FC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That after each round the database updates with the new round number 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A02E9" w:rsidRPr="00F24282" w:rsidRDefault="00F24282" w:rsidP="00286D60">
            <w:pPr>
              <w:pStyle w:val="bp"/>
              <w:rPr>
                <w:b/>
                <w:bCs/>
                <w:color w:val="538135" w:themeColor="accent6" w:themeShade="BF"/>
                <w:sz w:val="24"/>
              </w:rPr>
            </w:pPr>
            <w:r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A02E9" w:rsidRDefault="001A02E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A02E9" w:rsidRDefault="001A02E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1A02E9" w:rsidRDefault="001A02E9" w:rsidP="00286D60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1A02E9" w:rsidRDefault="001A02E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1A02E9" w:rsidRDefault="001A02E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1A02E9" w:rsidRDefault="001A02E9" w:rsidP="00205463">
            <w:pPr>
              <w:pStyle w:val="proc"/>
              <w:numPr>
                <w:ilvl w:val="0"/>
                <w:numId w:val="34"/>
              </w:numPr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1A02E9" w:rsidRPr="00854E58" w:rsidRDefault="00DF08EF" w:rsidP="00DF08EF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Players play round one</w:t>
            </w:r>
            <w:r w:rsidR="003967FC">
              <w:rPr>
                <w:sz w:val="24"/>
              </w:rPr>
              <w:t xml:space="preserve"> </w:t>
            </w:r>
          </w:p>
        </w:tc>
        <w:tc>
          <w:tcPr>
            <w:tcW w:w="5596" w:type="dxa"/>
          </w:tcPr>
          <w:p w:rsidR="001A02E9" w:rsidRDefault="003967FC" w:rsidP="00DF08EF">
            <w:pPr>
              <w:pStyle w:val="bp"/>
              <w:rPr>
                <w:sz w:val="24"/>
              </w:rPr>
            </w:pPr>
            <w:r>
              <w:rPr>
                <w:sz w:val="24"/>
              </w:rPr>
              <w:t>D</w:t>
            </w:r>
            <w:r w:rsidR="00FC6E0A">
              <w:rPr>
                <w:sz w:val="24"/>
              </w:rPr>
              <w:t>ata</w:t>
            </w:r>
            <w:r>
              <w:rPr>
                <w:sz w:val="24"/>
              </w:rPr>
              <w:t xml:space="preserve">base shows round as </w:t>
            </w:r>
            <w:r w:rsidR="00FC6E0A">
              <w:rPr>
                <w:sz w:val="24"/>
              </w:rPr>
              <w:t>round one</w:t>
            </w:r>
          </w:p>
        </w:tc>
        <w:tc>
          <w:tcPr>
            <w:tcW w:w="714" w:type="dxa"/>
          </w:tcPr>
          <w:p w:rsidR="001A02E9" w:rsidRPr="006A73A9" w:rsidRDefault="005E2EFB" w:rsidP="00286D60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1A02E9" w:rsidRDefault="001A02E9" w:rsidP="00286D60">
            <w:pPr>
              <w:pStyle w:val="RowHeadings"/>
              <w:spacing w:before="80" w:after="80"/>
            </w:pPr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1A02E9" w:rsidRDefault="001A02E9" w:rsidP="00205463">
            <w:pPr>
              <w:pStyle w:val="proc"/>
              <w:numPr>
                <w:ilvl w:val="0"/>
                <w:numId w:val="34"/>
              </w:numPr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</w:tcPr>
          <w:p w:rsidR="001A02E9" w:rsidRPr="000F12CB" w:rsidRDefault="00FC6E0A" w:rsidP="00DF08EF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Player</w:t>
            </w:r>
            <w:r w:rsidR="00DF08EF"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 w:rsidR="00DF08EF">
              <w:rPr>
                <w:sz w:val="24"/>
              </w:rPr>
              <w:t>play round two</w:t>
            </w:r>
          </w:p>
        </w:tc>
        <w:tc>
          <w:tcPr>
            <w:tcW w:w="5596" w:type="dxa"/>
          </w:tcPr>
          <w:p w:rsidR="001A02E9" w:rsidRDefault="00FC6E0A" w:rsidP="00DF08EF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Database shows </w:t>
            </w:r>
            <w:r w:rsidRPr="00FC6E0A">
              <w:rPr>
                <w:sz w:val="24"/>
              </w:rPr>
              <w:t xml:space="preserve">round as round </w:t>
            </w:r>
            <w:r w:rsidR="00DF08EF">
              <w:rPr>
                <w:sz w:val="24"/>
              </w:rPr>
              <w:t>two</w:t>
            </w:r>
          </w:p>
        </w:tc>
        <w:tc>
          <w:tcPr>
            <w:tcW w:w="714" w:type="dxa"/>
          </w:tcPr>
          <w:p w:rsidR="001A02E9" w:rsidRPr="006A73A9" w:rsidRDefault="005E2EFB" w:rsidP="00286D60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1A02E9" w:rsidRDefault="001A02E9" w:rsidP="00286D60">
            <w:pPr>
              <w:pStyle w:val="RowHeadings"/>
              <w:spacing w:before="80" w:after="80"/>
            </w:pPr>
          </w:p>
        </w:tc>
      </w:tr>
      <w:tr w:rsidR="001A02E9" w:rsidTr="00FC6E0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1A02E9" w:rsidRDefault="001A02E9" w:rsidP="00205463">
            <w:pPr>
              <w:pStyle w:val="proc"/>
              <w:numPr>
                <w:ilvl w:val="0"/>
                <w:numId w:val="34"/>
              </w:numPr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</w:tcBorders>
            <w:vAlign w:val="center"/>
          </w:tcPr>
          <w:p w:rsidR="001A02E9" w:rsidRPr="00316E2B" w:rsidRDefault="00FC6E0A" w:rsidP="00FC6E0A">
            <w:r>
              <w:t xml:space="preserve">Player 1 </w:t>
            </w:r>
            <w:r w:rsidR="00DF08EF">
              <w:rPr>
                <w:sz w:val="24"/>
              </w:rPr>
              <w:t>play round three</w:t>
            </w:r>
          </w:p>
        </w:tc>
        <w:tc>
          <w:tcPr>
            <w:tcW w:w="5596" w:type="dxa"/>
            <w:vAlign w:val="center"/>
          </w:tcPr>
          <w:p w:rsidR="001A02E9" w:rsidRDefault="00FC6E0A" w:rsidP="00137013">
            <w:r w:rsidRPr="00FC6E0A">
              <w:t xml:space="preserve">Database shows round as round </w:t>
            </w:r>
            <w:r>
              <w:t>t</w:t>
            </w:r>
            <w:r w:rsidR="00137013">
              <w:t>hree</w:t>
            </w:r>
          </w:p>
        </w:tc>
        <w:tc>
          <w:tcPr>
            <w:tcW w:w="714" w:type="dxa"/>
          </w:tcPr>
          <w:p w:rsidR="001A02E9" w:rsidRDefault="005E2EFB" w:rsidP="00286D60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1A02E9" w:rsidRDefault="001A02E9" w:rsidP="00286D60">
            <w:pPr>
              <w:pStyle w:val="RowHeadings"/>
              <w:spacing w:before="80" w:after="80"/>
            </w:pPr>
          </w:p>
        </w:tc>
      </w:tr>
    </w:tbl>
    <w:p w:rsidR="000E76F5" w:rsidRDefault="000E76F5" w:rsidP="00374830">
      <w:pPr>
        <w:pStyle w:val="bp"/>
        <w:spacing w:before="0" w:after="0"/>
      </w:pPr>
    </w:p>
    <w:p w:rsidR="000E76F5" w:rsidRDefault="000E76F5" w:rsidP="00374830">
      <w:pPr>
        <w:pStyle w:val="bp"/>
        <w:spacing w:before="0" w:after="0"/>
      </w:pPr>
    </w:p>
    <w:p w:rsidR="007A0169" w:rsidRDefault="007A0169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  <w:r>
        <w:rPr>
          <w:noProof/>
          <w:lang w:eastAsia="en-AU"/>
        </w:rPr>
        <w:lastRenderedPageBreak/>
        <w:drawing>
          <wp:inline distT="0" distB="0" distL="0" distR="0">
            <wp:extent cx="6753225" cy="3800475"/>
            <wp:effectExtent l="0" t="0" r="9525" b="9525"/>
            <wp:docPr id="3" name="Picture 3" descr="C:\Users\Michelle\AppData\Local\Microsoft\Windows\INetCache\Content.Word\chrome_2018-09-15_17-51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chelle\AppData\Local\Microsoft\Windows\INetCache\Content.Word\chrome_2018-09-15_17-51-4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  <w:r>
        <w:t>Shows</w:t>
      </w:r>
      <w:r w:rsidR="00137013">
        <w:t xml:space="preserve"> a</w:t>
      </w:r>
      <w:r>
        <w:t xml:space="preserve"> round 1</w:t>
      </w:r>
      <w:r w:rsidR="00137013">
        <w:t xml:space="preserve"> game stored</w:t>
      </w: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DF08EF" w:rsidP="00374830">
      <w:pPr>
        <w:pStyle w:val="bp"/>
        <w:spacing w:before="0" w:after="0"/>
      </w:pPr>
    </w:p>
    <w:p w:rsidR="00DF08EF" w:rsidRDefault="00132885" w:rsidP="00374830">
      <w:pPr>
        <w:pStyle w:val="bp"/>
        <w:spacing w:before="0" w:after="0"/>
      </w:pPr>
      <w:r>
        <w:lastRenderedPageBreak/>
        <w:pict>
          <v:shape id="_x0000_i1026" type="#_x0000_t75" style="width:551.25pt;height:310.5pt">
            <v:imagedata r:id="rId18" o:title="chrome_2018-09-15_17-58-59"/>
          </v:shape>
        </w:pict>
      </w:r>
    </w:p>
    <w:p w:rsidR="00DF08EF" w:rsidRDefault="00DF08EF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  <w:r>
        <w:t>Shows a round 2</w:t>
      </w:r>
      <w:r w:rsidRPr="00137013">
        <w:t xml:space="preserve"> game stored</w:t>
      </w: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2885" w:rsidP="00374830">
      <w:pPr>
        <w:pStyle w:val="bp"/>
        <w:spacing w:before="0" w:after="0"/>
      </w:pPr>
      <w:r>
        <w:lastRenderedPageBreak/>
        <w:pict>
          <v:shape id="_x0000_i1027" type="#_x0000_t75" style="width:546pt;height:307.5pt">
            <v:imagedata r:id="rId19" o:title="chrome_2018-09-15_18-00-25"/>
          </v:shape>
        </w:pict>
      </w: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  <w:r>
        <w:t>Shows a round 3</w:t>
      </w:r>
      <w:r w:rsidRPr="00137013">
        <w:t xml:space="preserve"> game stored</w:t>
      </w: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137013" w:rsidRDefault="00137013" w:rsidP="00374830">
      <w:pPr>
        <w:pStyle w:val="bp"/>
        <w:spacing w:before="0" w:after="0"/>
      </w:pPr>
    </w:p>
    <w:p w:rsidR="007A0169" w:rsidRDefault="007A0169" w:rsidP="00374830">
      <w:pPr>
        <w:pStyle w:val="bp"/>
        <w:spacing w:before="0" w:after="0"/>
      </w:pPr>
    </w:p>
    <w:p w:rsidR="000E76F5" w:rsidRDefault="000E76F5" w:rsidP="000E76F5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738"/>
        <w:gridCol w:w="2700"/>
        <w:gridCol w:w="2716"/>
        <w:gridCol w:w="5596"/>
        <w:gridCol w:w="714"/>
        <w:gridCol w:w="714"/>
      </w:tblGrid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AB2DEE" w:rsidRDefault="001A02E9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 </w:t>
            </w:r>
            <w:r w:rsidR="00320DA6">
              <w:rPr>
                <w:sz w:val="24"/>
                <w:szCs w:val="24"/>
              </w:rPr>
              <w:t xml:space="preserve">and Open Multiple </w:t>
            </w:r>
            <w:r>
              <w:rPr>
                <w:sz w:val="24"/>
                <w:szCs w:val="24"/>
              </w:rPr>
              <w:t>Game</w:t>
            </w:r>
            <w:r w:rsidR="00320DA6">
              <w:rPr>
                <w:sz w:val="24"/>
                <w:szCs w:val="24"/>
              </w:rPr>
              <w:t>s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1A02E9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Multiplayer </w:t>
            </w:r>
            <w:r w:rsidR="00354F50">
              <w:rPr>
                <w:sz w:val="24"/>
                <w:szCs w:val="24"/>
              </w:rPr>
              <w:t>Playing</w:t>
            </w:r>
          </w:p>
        </w:tc>
      </w:tr>
      <w:tr w:rsidR="001A02E9" w:rsidTr="00286D60">
        <w:trPr>
          <w:cantSplit/>
          <w:trHeight w:val="711"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1A02E9" w:rsidP="00F24282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test whether more than one game can be open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4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Default="001A02E9" w:rsidP="00286D60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of logged in</w:t>
            </w:r>
          </w:p>
          <w:p w:rsidR="00FC6E0A" w:rsidRPr="009B3DFA" w:rsidRDefault="00FC6E0A" w:rsidP="00286D60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Must be at least one open game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FC6E0A" w:rsidP="00286D60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Players should be able to play from multiple open games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A02E9" w:rsidRDefault="00665AC4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665AC4">
              <w:rPr>
                <w:b/>
                <w:bCs/>
                <w:color w:val="538135" w:themeColor="accent6" w:themeShade="BF"/>
                <w:sz w:val="24"/>
              </w:rPr>
              <w:t>Passed</w:t>
            </w:r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A02E9" w:rsidRDefault="001A02E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A02E9" w:rsidRDefault="001A02E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1A02E9" w:rsidRDefault="001A02E9" w:rsidP="00286D60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1A02E9" w:rsidRDefault="001A02E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1A02E9" w:rsidRDefault="001A02E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1A02E9" w:rsidRDefault="001A02E9" w:rsidP="00205463">
            <w:pPr>
              <w:pStyle w:val="proc"/>
              <w:numPr>
                <w:ilvl w:val="0"/>
                <w:numId w:val="35"/>
              </w:numPr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1A02E9" w:rsidRPr="00854E58" w:rsidRDefault="0098112B" w:rsidP="0098112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Player presses start new game while an open game exists on their account</w:t>
            </w:r>
          </w:p>
        </w:tc>
        <w:tc>
          <w:tcPr>
            <w:tcW w:w="5596" w:type="dxa"/>
          </w:tcPr>
          <w:p w:rsidR="001A02E9" w:rsidRDefault="0098112B" w:rsidP="00591C9A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That players can </w:t>
            </w:r>
            <w:r w:rsidR="00591C9A">
              <w:rPr>
                <w:sz w:val="24"/>
              </w:rPr>
              <w:t>have</w:t>
            </w:r>
            <w:r>
              <w:rPr>
                <w:sz w:val="24"/>
              </w:rPr>
              <w:t xml:space="preserve"> more than one </w:t>
            </w:r>
            <w:r w:rsidR="00591C9A">
              <w:rPr>
                <w:sz w:val="24"/>
              </w:rPr>
              <w:t xml:space="preserve">open </w:t>
            </w:r>
            <w:r>
              <w:rPr>
                <w:sz w:val="24"/>
              </w:rPr>
              <w:t xml:space="preserve">game </w:t>
            </w:r>
            <w:r w:rsidR="00591C9A">
              <w:rPr>
                <w:sz w:val="24"/>
              </w:rPr>
              <w:t>at any time</w:t>
            </w:r>
          </w:p>
        </w:tc>
        <w:tc>
          <w:tcPr>
            <w:tcW w:w="714" w:type="dxa"/>
          </w:tcPr>
          <w:p w:rsidR="001A02E9" w:rsidRPr="006A73A9" w:rsidRDefault="00665AC4" w:rsidP="00286D60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1A02E9" w:rsidRDefault="001A02E9" w:rsidP="00286D60">
            <w:pPr>
              <w:pStyle w:val="RowHeadings"/>
              <w:spacing w:before="80" w:after="80"/>
            </w:pPr>
          </w:p>
        </w:tc>
      </w:tr>
    </w:tbl>
    <w:p w:rsidR="000E76F5" w:rsidRDefault="000E76F5" w:rsidP="000E76F5">
      <w:pPr>
        <w:pStyle w:val="bp"/>
        <w:spacing w:before="0" w:after="0"/>
      </w:pPr>
    </w:p>
    <w:p w:rsidR="000E76F5" w:rsidRDefault="000E76F5" w:rsidP="000E76F5">
      <w:pPr>
        <w:pStyle w:val="bp"/>
        <w:spacing w:before="0" w:after="0"/>
      </w:pPr>
    </w:p>
    <w:p w:rsidR="009B2145" w:rsidRDefault="009B2145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BB2383" w:rsidP="00374830">
      <w:pPr>
        <w:pStyle w:val="bp"/>
        <w:spacing w:before="0" w:after="0"/>
      </w:pPr>
      <w:r>
        <w:lastRenderedPageBreak/>
        <w:pict>
          <v:shape id="_x0000_i1028" type="#_x0000_t75" style="width:120pt;height:256.5pt">
            <v:imagedata r:id="rId12" o:title="2018-09-14_18-43-04"/>
          </v:shape>
        </w:pict>
      </w: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  <w:r>
        <w:t>Six open games two for round2</w:t>
      </w: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p w:rsidR="009B2145" w:rsidRDefault="009B2145" w:rsidP="00374830">
      <w:pPr>
        <w:pStyle w:val="bp"/>
        <w:spacing w:before="0" w:after="0"/>
      </w:pPr>
    </w:p>
    <w:p w:rsidR="003F3C32" w:rsidRDefault="003F3C32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738"/>
        <w:gridCol w:w="2700"/>
        <w:gridCol w:w="2716"/>
        <w:gridCol w:w="5596"/>
        <w:gridCol w:w="714"/>
        <w:gridCol w:w="714"/>
      </w:tblGrid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 xml:space="preserve"> Name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AB2DEE" w:rsidRDefault="00320DA6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Storage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1A02E9" w:rsidP="00286D6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Multiplayer </w:t>
            </w:r>
            <w:r w:rsidR="00354F50">
              <w:rPr>
                <w:sz w:val="24"/>
                <w:szCs w:val="24"/>
              </w:rPr>
              <w:t>Playing</w:t>
            </w:r>
          </w:p>
        </w:tc>
      </w:tr>
      <w:tr w:rsidR="001A02E9" w:rsidTr="00286D60">
        <w:trPr>
          <w:cantSplit/>
          <w:trHeight w:val="711"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A0169" w:rsidRPr="009B3DFA" w:rsidRDefault="007A0169" w:rsidP="00591C9A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test whether </w:t>
            </w:r>
            <w:r w:rsidRPr="007A0169">
              <w:rPr>
                <w:sz w:val="24"/>
                <w:szCs w:val="24"/>
              </w:rPr>
              <w:t>the database</w:t>
            </w:r>
            <w:r>
              <w:rPr>
                <w:sz w:val="24"/>
                <w:szCs w:val="24"/>
              </w:rPr>
              <w:t xml:space="preserve"> is</w:t>
            </w:r>
            <w:r w:rsidRPr="007A016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correctly storing current games.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4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1A02E9" w:rsidP="00286D60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of logged in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Pr="009B3DFA" w:rsidRDefault="00591C9A" w:rsidP="00591C9A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the database can store and update the current games correctly</w:t>
            </w: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1A02E9" w:rsidRDefault="001A02E9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1A02E9" w:rsidTr="00286D60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A02E9" w:rsidRDefault="001A02E9" w:rsidP="00286D6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A02E9" w:rsidRDefault="00132885" w:rsidP="00286D60">
            <w:pPr>
              <w:pStyle w:val="bp"/>
              <w:rPr>
                <w:b/>
                <w:bCs/>
                <w:color w:val="FF0000"/>
                <w:sz w:val="24"/>
              </w:rPr>
            </w:pPr>
            <w:bookmarkStart w:id="0" w:name="_GoBack"/>
            <w:r w:rsidRPr="00132885">
              <w:rPr>
                <w:b/>
                <w:bCs/>
                <w:color w:val="538135" w:themeColor="accent6" w:themeShade="BF"/>
                <w:sz w:val="24"/>
              </w:rPr>
              <w:t>Pass</w:t>
            </w:r>
            <w:bookmarkEnd w:id="0"/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7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A02E9" w:rsidRDefault="001A02E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A02E9" w:rsidRDefault="001A02E9" w:rsidP="00286D60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1A02E9" w:rsidRDefault="001A02E9" w:rsidP="00286D60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1A02E9" w:rsidRDefault="001A02E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1A02E9" w:rsidRDefault="001A02E9" w:rsidP="00286D60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1A02E9" w:rsidTr="00286D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738" w:type="dxa"/>
            <w:tcBorders>
              <w:right w:val="single" w:sz="4" w:space="0" w:color="auto"/>
            </w:tcBorders>
          </w:tcPr>
          <w:p w:rsidR="001A02E9" w:rsidRDefault="001A02E9" w:rsidP="00205463">
            <w:pPr>
              <w:pStyle w:val="proc"/>
              <w:numPr>
                <w:ilvl w:val="0"/>
                <w:numId w:val="36"/>
              </w:numPr>
              <w:rPr>
                <w:sz w:val="24"/>
              </w:rPr>
            </w:pPr>
          </w:p>
        </w:tc>
        <w:tc>
          <w:tcPr>
            <w:tcW w:w="541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1A02E9" w:rsidRPr="00854E58" w:rsidRDefault="00591C9A" w:rsidP="00286D60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Start a game </w:t>
            </w:r>
          </w:p>
        </w:tc>
        <w:tc>
          <w:tcPr>
            <w:tcW w:w="5596" w:type="dxa"/>
          </w:tcPr>
          <w:p w:rsidR="001A02E9" w:rsidRDefault="00591C9A" w:rsidP="00286D60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database should place this game in the open games table</w:t>
            </w:r>
          </w:p>
        </w:tc>
        <w:tc>
          <w:tcPr>
            <w:tcW w:w="714" w:type="dxa"/>
          </w:tcPr>
          <w:p w:rsidR="001A02E9" w:rsidRPr="006A73A9" w:rsidRDefault="00132885" w:rsidP="00286D60">
            <w:pPr>
              <w:pStyle w:val="RowHeadings"/>
              <w:spacing w:before="80" w:after="80"/>
              <w:jc w:val="center"/>
              <w:rPr>
                <w:color w:val="538135"/>
              </w:rPr>
            </w:pPr>
            <w:r>
              <w:rPr>
                <w:color w:val="538135"/>
              </w:rPr>
              <w:t>P</w:t>
            </w:r>
          </w:p>
        </w:tc>
        <w:tc>
          <w:tcPr>
            <w:tcW w:w="714" w:type="dxa"/>
          </w:tcPr>
          <w:p w:rsidR="001A02E9" w:rsidRDefault="001A02E9" w:rsidP="00286D60">
            <w:pPr>
              <w:pStyle w:val="RowHeadings"/>
              <w:spacing w:before="80" w:after="80"/>
            </w:pPr>
          </w:p>
        </w:tc>
      </w:tr>
    </w:tbl>
    <w:p w:rsidR="009B2145" w:rsidRDefault="009B2145" w:rsidP="00374830">
      <w:pPr>
        <w:pStyle w:val="bp"/>
        <w:spacing w:before="0" w:after="0"/>
      </w:pPr>
    </w:p>
    <w:p w:rsidR="003D715E" w:rsidRDefault="003D715E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A17726">
      <w:r>
        <w:rPr>
          <w:noProof/>
          <w:lang w:eastAsia="en-AU"/>
        </w:rPr>
        <w:lastRenderedPageBreak/>
        <w:drawing>
          <wp:inline distT="0" distB="0" distL="0" distR="0">
            <wp:extent cx="5848350" cy="3295650"/>
            <wp:effectExtent l="0" t="0" r="0" b="0"/>
            <wp:docPr id="4" name="Picture 4" descr="C:\Users\Michelle\AppData\Local\Microsoft\Windows\INetCache\Content.Word\chrome_2018-09-15_18-5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chelle\AppData\Local\Microsoft\Windows\INetCache\Content.Word\chrome_2018-09-15_18-55-5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C4" w:rsidRDefault="00665AC4"/>
    <w:p w:rsidR="00665AC4" w:rsidRDefault="00A17726">
      <w:r>
        <w:t>Ongoing games database</w:t>
      </w:r>
    </w:p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665AC4" w:rsidRDefault="00665AC4"/>
    <w:p w:rsidR="003D715E" w:rsidRDefault="003D715E"/>
    <w:p w:rsidR="001A02E9" w:rsidRDefault="001A02E9" w:rsidP="00374830">
      <w:pPr>
        <w:pStyle w:val="bp"/>
        <w:spacing w:before="0" w:after="0"/>
      </w:pPr>
    </w:p>
    <w:sectPr w:rsidR="001A02E9" w:rsidSect="00A37650">
      <w:headerReference w:type="default" r:id="rId21"/>
      <w:footerReference w:type="even" r:id="rId22"/>
      <w:footerReference w:type="default" r:id="rId23"/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383" w:rsidRDefault="00BB2383">
      <w:r>
        <w:separator/>
      </w:r>
    </w:p>
  </w:endnote>
  <w:endnote w:type="continuationSeparator" w:id="0">
    <w:p w:rsidR="00BB2383" w:rsidRDefault="00BB2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32885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132885">
      <w:rPr>
        <w:rStyle w:val="PageNumber"/>
        <w:noProof/>
      </w:rPr>
      <w:t>15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383" w:rsidRDefault="00BB2383">
      <w:r>
        <w:separator/>
      </w:r>
    </w:p>
  </w:footnote>
  <w:footnote w:type="continuationSeparator" w:id="0">
    <w:p w:rsidR="00BB2383" w:rsidRDefault="00BB23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>
      <w:tc>
        <w:tcPr>
          <w:tcW w:w="6379" w:type="dxa"/>
        </w:tcPr>
        <w:p w:rsidR="00A37650" w:rsidRDefault="00A37650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>
      <w:tc>
        <w:tcPr>
          <w:tcW w:w="6379" w:type="dxa"/>
        </w:tcPr>
        <w:p w:rsidR="00A37650" w:rsidRDefault="00A8550F" w:rsidP="000E76F5">
          <w:r>
            <w:t>Multiplayer</w:t>
          </w:r>
        </w:p>
      </w:tc>
      <w:tc>
        <w:tcPr>
          <w:tcW w:w="3179" w:type="dxa"/>
        </w:tcPr>
        <w:p w:rsidR="00A37650" w:rsidRDefault="00A37650" w:rsidP="00B71A35">
          <w:r>
            <w:t xml:space="preserve">  Date:  &lt;dd/mmm/yy&gt;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1A53E4"/>
    <w:multiLevelType w:val="hybridMultilevel"/>
    <w:tmpl w:val="7360C92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C48E4"/>
    <w:multiLevelType w:val="hybridMultilevel"/>
    <w:tmpl w:val="1AAE0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00594"/>
    <w:multiLevelType w:val="hybridMultilevel"/>
    <w:tmpl w:val="30F2F8E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E55DA"/>
    <w:multiLevelType w:val="hybridMultilevel"/>
    <w:tmpl w:val="B7EA29F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13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180190"/>
    <w:multiLevelType w:val="hybridMultilevel"/>
    <w:tmpl w:val="7D7EC21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9" w15:restartNumberingAfterBreak="0">
    <w:nsid w:val="52B93AE8"/>
    <w:multiLevelType w:val="hybridMultilevel"/>
    <w:tmpl w:val="05747AE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AAE7D8B"/>
    <w:multiLevelType w:val="hybridMultilevel"/>
    <w:tmpl w:val="16C045E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F85FE8"/>
    <w:multiLevelType w:val="hybridMultilevel"/>
    <w:tmpl w:val="8F7AC5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8"/>
  </w:num>
  <w:num w:numId="4">
    <w:abstractNumId w:val="14"/>
  </w:num>
  <w:num w:numId="5">
    <w:abstractNumId w:val="24"/>
  </w:num>
  <w:num w:numId="6">
    <w:abstractNumId w:val="23"/>
  </w:num>
  <w:num w:numId="7">
    <w:abstractNumId w:val="11"/>
  </w:num>
  <w:num w:numId="8">
    <w:abstractNumId w:val="21"/>
  </w:num>
  <w:num w:numId="9">
    <w:abstractNumId w:val="27"/>
  </w:num>
  <w:num w:numId="10">
    <w:abstractNumId w:val="1"/>
  </w:num>
  <w:num w:numId="11">
    <w:abstractNumId w:val="5"/>
  </w:num>
  <w:num w:numId="12">
    <w:abstractNumId w:val="35"/>
  </w:num>
  <w:num w:numId="13">
    <w:abstractNumId w:val="10"/>
  </w:num>
  <w:num w:numId="14">
    <w:abstractNumId w:val="0"/>
  </w:num>
  <w:num w:numId="15">
    <w:abstractNumId w:val="30"/>
  </w:num>
  <w:num w:numId="16">
    <w:abstractNumId w:val="29"/>
  </w:num>
  <w:num w:numId="17">
    <w:abstractNumId w:val="28"/>
  </w:num>
  <w:num w:numId="18">
    <w:abstractNumId w:val="26"/>
  </w:num>
  <w:num w:numId="19">
    <w:abstractNumId w:val="6"/>
  </w:num>
  <w:num w:numId="20">
    <w:abstractNumId w:val="14"/>
    <w:lvlOverride w:ilvl="0">
      <w:startOverride w:val="1"/>
    </w:lvlOverride>
  </w:num>
  <w:num w:numId="21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1"/>
  </w:num>
  <w:num w:numId="23">
    <w:abstractNumId w:val="9"/>
  </w:num>
  <w:num w:numId="24">
    <w:abstractNumId w:val="16"/>
  </w:num>
  <w:num w:numId="25">
    <w:abstractNumId w:val="2"/>
  </w:num>
  <w:num w:numId="26">
    <w:abstractNumId w:val="25"/>
  </w:num>
  <w:num w:numId="27">
    <w:abstractNumId w:val="33"/>
  </w:num>
  <w:num w:numId="28">
    <w:abstractNumId w:val="20"/>
  </w:num>
  <w:num w:numId="29">
    <w:abstractNumId w:val="32"/>
  </w:num>
  <w:num w:numId="30">
    <w:abstractNumId w:val="13"/>
  </w:num>
  <w:num w:numId="31">
    <w:abstractNumId w:val="19"/>
  </w:num>
  <w:num w:numId="32">
    <w:abstractNumId w:val="7"/>
  </w:num>
  <w:num w:numId="33">
    <w:abstractNumId w:val="3"/>
  </w:num>
  <w:num w:numId="34">
    <w:abstractNumId w:val="22"/>
  </w:num>
  <w:num w:numId="35">
    <w:abstractNumId w:val="34"/>
  </w:num>
  <w:num w:numId="36">
    <w:abstractNumId w:val="8"/>
  </w:num>
  <w:num w:numId="37">
    <w:abstractNumId w:val="4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D2"/>
    <w:rsid w:val="00021F0A"/>
    <w:rsid w:val="00024113"/>
    <w:rsid w:val="000278E8"/>
    <w:rsid w:val="00036ABF"/>
    <w:rsid w:val="00037A8E"/>
    <w:rsid w:val="000449EF"/>
    <w:rsid w:val="0004651B"/>
    <w:rsid w:val="00050695"/>
    <w:rsid w:val="000549E7"/>
    <w:rsid w:val="00090A99"/>
    <w:rsid w:val="00096482"/>
    <w:rsid w:val="000A3725"/>
    <w:rsid w:val="000D5952"/>
    <w:rsid w:val="000E3C24"/>
    <w:rsid w:val="000E76F5"/>
    <w:rsid w:val="000F4382"/>
    <w:rsid w:val="00127DBF"/>
    <w:rsid w:val="00132885"/>
    <w:rsid w:val="00133D0F"/>
    <w:rsid w:val="00137013"/>
    <w:rsid w:val="00154D6A"/>
    <w:rsid w:val="0015543B"/>
    <w:rsid w:val="00181694"/>
    <w:rsid w:val="0018240E"/>
    <w:rsid w:val="00192656"/>
    <w:rsid w:val="00197530"/>
    <w:rsid w:val="001A02E9"/>
    <w:rsid w:val="001A0459"/>
    <w:rsid w:val="001A6775"/>
    <w:rsid w:val="001A7865"/>
    <w:rsid w:val="001B0072"/>
    <w:rsid w:val="001B557B"/>
    <w:rsid w:val="001D00C4"/>
    <w:rsid w:val="001F01F4"/>
    <w:rsid w:val="001F6448"/>
    <w:rsid w:val="001F7C68"/>
    <w:rsid w:val="002052B0"/>
    <w:rsid w:val="00205463"/>
    <w:rsid w:val="00205D7F"/>
    <w:rsid w:val="00212269"/>
    <w:rsid w:val="00212A3D"/>
    <w:rsid w:val="00232146"/>
    <w:rsid w:val="00247D9E"/>
    <w:rsid w:val="00291668"/>
    <w:rsid w:val="002A7E47"/>
    <w:rsid w:val="002B1416"/>
    <w:rsid w:val="002C1B7F"/>
    <w:rsid w:val="002D07CF"/>
    <w:rsid w:val="002D1D0A"/>
    <w:rsid w:val="002D7BA4"/>
    <w:rsid w:val="002E347B"/>
    <w:rsid w:val="00317678"/>
    <w:rsid w:val="00320DA6"/>
    <w:rsid w:val="00331345"/>
    <w:rsid w:val="0034720A"/>
    <w:rsid w:val="00353537"/>
    <w:rsid w:val="00354F50"/>
    <w:rsid w:val="00362280"/>
    <w:rsid w:val="00374830"/>
    <w:rsid w:val="00382D26"/>
    <w:rsid w:val="003910B3"/>
    <w:rsid w:val="003967FC"/>
    <w:rsid w:val="00396955"/>
    <w:rsid w:val="003A25C3"/>
    <w:rsid w:val="003D2ED7"/>
    <w:rsid w:val="003D47E2"/>
    <w:rsid w:val="003D715E"/>
    <w:rsid w:val="003E3415"/>
    <w:rsid w:val="003E438C"/>
    <w:rsid w:val="003F1D6E"/>
    <w:rsid w:val="003F3C32"/>
    <w:rsid w:val="00434231"/>
    <w:rsid w:val="0044385F"/>
    <w:rsid w:val="004451D2"/>
    <w:rsid w:val="0046703C"/>
    <w:rsid w:val="004A0610"/>
    <w:rsid w:val="004A279E"/>
    <w:rsid w:val="004A4B81"/>
    <w:rsid w:val="004A71EF"/>
    <w:rsid w:val="004D1C11"/>
    <w:rsid w:val="004E420D"/>
    <w:rsid w:val="004F4FB4"/>
    <w:rsid w:val="004F7B53"/>
    <w:rsid w:val="004F7C17"/>
    <w:rsid w:val="00520EF0"/>
    <w:rsid w:val="00531B5A"/>
    <w:rsid w:val="00536681"/>
    <w:rsid w:val="00547302"/>
    <w:rsid w:val="00553DAD"/>
    <w:rsid w:val="00565DC1"/>
    <w:rsid w:val="005706E3"/>
    <w:rsid w:val="00572CE5"/>
    <w:rsid w:val="00576454"/>
    <w:rsid w:val="00591C9A"/>
    <w:rsid w:val="005B48A6"/>
    <w:rsid w:val="005E1449"/>
    <w:rsid w:val="005E2ADA"/>
    <w:rsid w:val="005E2EFB"/>
    <w:rsid w:val="005F0EB8"/>
    <w:rsid w:val="00602036"/>
    <w:rsid w:val="00604AE4"/>
    <w:rsid w:val="006127E3"/>
    <w:rsid w:val="00617F9B"/>
    <w:rsid w:val="00620950"/>
    <w:rsid w:val="00635CE7"/>
    <w:rsid w:val="00665AC4"/>
    <w:rsid w:val="00683635"/>
    <w:rsid w:val="00692934"/>
    <w:rsid w:val="006A73A9"/>
    <w:rsid w:val="006B5D41"/>
    <w:rsid w:val="006D1540"/>
    <w:rsid w:val="006D4DE0"/>
    <w:rsid w:val="006E0099"/>
    <w:rsid w:val="006E1028"/>
    <w:rsid w:val="006E71BE"/>
    <w:rsid w:val="006F329C"/>
    <w:rsid w:val="00700E07"/>
    <w:rsid w:val="00702D6A"/>
    <w:rsid w:val="00720507"/>
    <w:rsid w:val="007275A3"/>
    <w:rsid w:val="0074307D"/>
    <w:rsid w:val="00752B41"/>
    <w:rsid w:val="00756932"/>
    <w:rsid w:val="007606FF"/>
    <w:rsid w:val="00772DAC"/>
    <w:rsid w:val="0078048E"/>
    <w:rsid w:val="00780A9A"/>
    <w:rsid w:val="00792367"/>
    <w:rsid w:val="007926A4"/>
    <w:rsid w:val="00796CD4"/>
    <w:rsid w:val="007A0169"/>
    <w:rsid w:val="007C0EA0"/>
    <w:rsid w:val="007C41CD"/>
    <w:rsid w:val="007D644A"/>
    <w:rsid w:val="007D7134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B4691"/>
    <w:rsid w:val="008D2261"/>
    <w:rsid w:val="008E5B7B"/>
    <w:rsid w:val="008F0C91"/>
    <w:rsid w:val="00913D07"/>
    <w:rsid w:val="00915018"/>
    <w:rsid w:val="0093214E"/>
    <w:rsid w:val="009322A3"/>
    <w:rsid w:val="0093488F"/>
    <w:rsid w:val="0098112B"/>
    <w:rsid w:val="00981DE1"/>
    <w:rsid w:val="00983E57"/>
    <w:rsid w:val="009A272D"/>
    <w:rsid w:val="009B2145"/>
    <w:rsid w:val="009C06FE"/>
    <w:rsid w:val="009C4C9A"/>
    <w:rsid w:val="009D1046"/>
    <w:rsid w:val="009E2570"/>
    <w:rsid w:val="00A03779"/>
    <w:rsid w:val="00A11301"/>
    <w:rsid w:val="00A17726"/>
    <w:rsid w:val="00A2561D"/>
    <w:rsid w:val="00A30AD6"/>
    <w:rsid w:val="00A37650"/>
    <w:rsid w:val="00A46037"/>
    <w:rsid w:val="00A6090E"/>
    <w:rsid w:val="00A72B6A"/>
    <w:rsid w:val="00A739C2"/>
    <w:rsid w:val="00A8550F"/>
    <w:rsid w:val="00A857E6"/>
    <w:rsid w:val="00AB120F"/>
    <w:rsid w:val="00AB1975"/>
    <w:rsid w:val="00AB1A12"/>
    <w:rsid w:val="00AB2DEE"/>
    <w:rsid w:val="00AC35E1"/>
    <w:rsid w:val="00AD452D"/>
    <w:rsid w:val="00B12289"/>
    <w:rsid w:val="00B137E9"/>
    <w:rsid w:val="00B3013D"/>
    <w:rsid w:val="00B3144A"/>
    <w:rsid w:val="00B51973"/>
    <w:rsid w:val="00B5620B"/>
    <w:rsid w:val="00B71A35"/>
    <w:rsid w:val="00BA717F"/>
    <w:rsid w:val="00BB2383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38F7"/>
    <w:rsid w:val="00CC47D2"/>
    <w:rsid w:val="00CC74EE"/>
    <w:rsid w:val="00CC7E54"/>
    <w:rsid w:val="00CD0F40"/>
    <w:rsid w:val="00CD14D7"/>
    <w:rsid w:val="00CD6734"/>
    <w:rsid w:val="00D010AF"/>
    <w:rsid w:val="00D24817"/>
    <w:rsid w:val="00D37CAC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8EF"/>
    <w:rsid w:val="00DF0CB1"/>
    <w:rsid w:val="00DF1585"/>
    <w:rsid w:val="00E11BB0"/>
    <w:rsid w:val="00E303EF"/>
    <w:rsid w:val="00E31C60"/>
    <w:rsid w:val="00E334AF"/>
    <w:rsid w:val="00E34904"/>
    <w:rsid w:val="00E3603E"/>
    <w:rsid w:val="00E430D5"/>
    <w:rsid w:val="00E5553C"/>
    <w:rsid w:val="00E60681"/>
    <w:rsid w:val="00E70BB1"/>
    <w:rsid w:val="00E769D2"/>
    <w:rsid w:val="00E85E2F"/>
    <w:rsid w:val="00E871F6"/>
    <w:rsid w:val="00E9165F"/>
    <w:rsid w:val="00E965BA"/>
    <w:rsid w:val="00E97890"/>
    <w:rsid w:val="00EA0747"/>
    <w:rsid w:val="00EA3832"/>
    <w:rsid w:val="00EB04C1"/>
    <w:rsid w:val="00EB45AC"/>
    <w:rsid w:val="00EC1FB5"/>
    <w:rsid w:val="00ED1B99"/>
    <w:rsid w:val="00EE05CC"/>
    <w:rsid w:val="00EF0DE2"/>
    <w:rsid w:val="00EF2C19"/>
    <w:rsid w:val="00F01165"/>
    <w:rsid w:val="00F2079A"/>
    <w:rsid w:val="00F24282"/>
    <w:rsid w:val="00F30EEB"/>
    <w:rsid w:val="00F45076"/>
    <w:rsid w:val="00F909B2"/>
    <w:rsid w:val="00FC1914"/>
    <w:rsid w:val="00FC58BC"/>
    <w:rsid w:val="00FC6E0A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F50"/>
    <w:rPr>
      <w:sz w:val="22"/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</Template>
  <TotalTime>336</TotalTime>
  <Pages>15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4480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Michelle Vinall</cp:lastModifiedBy>
  <cp:revision>26</cp:revision>
  <cp:lastPrinted>2003-10-05T22:49:00Z</cp:lastPrinted>
  <dcterms:created xsi:type="dcterms:W3CDTF">2018-07-18T06:40:00Z</dcterms:created>
  <dcterms:modified xsi:type="dcterms:W3CDTF">2018-09-16T02:53:00Z</dcterms:modified>
</cp:coreProperties>
</file>